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1570760" w14:textId="1B91FF23" w:rsidR="001E6D6D" w:rsidRPr="008574D9" w:rsidRDefault="004D5D8D" w:rsidP="00F202C3">
      <w:pPr>
        <w:spacing w:line="276" w:lineRule="auto"/>
        <w:jc w:val="center"/>
        <w:rPr>
          <w:rFonts w:ascii="Times New Roman" w:eastAsia="宋体" w:hAnsi="Times New Roman"/>
          <w:sz w:val="40"/>
          <w:szCs w:val="44"/>
        </w:rPr>
      </w:pPr>
      <w:r w:rsidRPr="008574D9">
        <w:rPr>
          <w:rFonts w:ascii="Times New Roman" w:eastAsia="宋体" w:hAnsi="Times New Roman"/>
          <w:sz w:val="40"/>
          <w:szCs w:val="44"/>
        </w:rPr>
        <w:t>D</w:t>
      </w:r>
      <w:r w:rsidR="001E6D6D" w:rsidRPr="008574D9">
        <w:rPr>
          <w:rFonts w:ascii="Times New Roman" w:eastAsia="宋体" w:hAnsi="Times New Roman" w:hint="eastAsia"/>
          <w:sz w:val="40"/>
          <w:szCs w:val="44"/>
        </w:rPr>
        <w:t>ocker</w:t>
      </w:r>
      <w:r>
        <w:rPr>
          <w:rFonts w:ascii="Times New Roman" w:eastAsia="宋体" w:hAnsi="Times New Roman" w:hint="eastAsia"/>
          <w:sz w:val="40"/>
          <w:szCs w:val="44"/>
        </w:rPr>
        <w:t>封装</w:t>
      </w:r>
      <w:r>
        <w:rPr>
          <w:rFonts w:ascii="Times New Roman" w:eastAsia="宋体" w:hAnsi="Times New Roman"/>
          <w:sz w:val="40"/>
          <w:szCs w:val="44"/>
        </w:rPr>
        <w:t>帮助</w:t>
      </w:r>
      <w:r w:rsidR="001E6D6D" w:rsidRPr="008574D9">
        <w:rPr>
          <w:rFonts w:ascii="Times New Roman" w:eastAsia="宋体" w:hAnsi="Times New Roman" w:hint="eastAsia"/>
          <w:sz w:val="40"/>
          <w:szCs w:val="44"/>
        </w:rPr>
        <w:t>文件</w:t>
      </w:r>
    </w:p>
    <w:p w14:paraId="32C2EB9B" w14:textId="77777777" w:rsidR="001E6D6D" w:rsidRPr="008574D9" w:rsidRDefault="001E6D6D" w:rsidP="00F202C3">
      <w:pPr>
        <w:spacing w:line="276" w:lineRule="auto"/>
        <w:rPr>
          <w:rFonts w:ascii="Times New Roman" w:eastAsia="宋体" w:hAnsi="Times New Roman"/>
          <w:sz w:val="32"/>
          <w:szCs w:val="32"/>
        </w:rPr>
      </w:pPr>
    </w:p>
    <w:p w14:paraId="7AD56B5A" w14:textId="77777777" w:rsidR="00F34547" w:rsidRPr="008574D9" w:rsidRDefault="00F34547" w:rsidP="00F202C3">
      <w:pPr>
        <w:spacing w:line="276" w:lineRule="auto"/>
        <w:rPr>
          <w:rFonts w:ascii="Times New Roman" w:eastAsia="宋体" w:hAnsi="Times New Roman"/>
          <w:sz w:val="32"/>
          <w:szCs w:val="32"/>
        </w:rPr>
      </w:pPr>
      <w:r w:rsidRPr="008574D9">
        <w:rPr>
          <w:rFonts w:ascii="Times New Roman" w:eastAsia="宋体" w:hAnsi="Times New Roman" w:hint="eastAsia"/>
          <w:sz w:val="32"/>
          <w:szCs w:val="32"/>
        </w:rPr>
        <w:t>前言：熟悉</w:t>
      </w:r>
      <w:r w:rsidRPr="008574D9">
        <w:rPr>
          <w:rFonts w:ascii="Times New Roman" w:eastAsia="宋体" w:hAnsi="Times New Roman" w:hint="eastAsia"/>
          <w:sz w:val="32"/>
          <w:szCs w:val="32"/>
        </w:rPr>
        <w:t>docker</w:t>
      </w:r>
      <w:r w:rsidRPr="008574D9">
        <w:rPr>
          <w:rFonts w:ascii="Times New Roman" w:eastAsia="宋体" w:hAnsi="Times New Roman" w:hint="eastAsia"/>
          <w:sz w:val="32"/>
          <w:szCs w:val="32"/>
        </w:rPr>
        <w:t>的选手，</w:t>
      </w:r>
      <w:r w:rsidRPr="008574D9">
        <w:rPr>
          <w:rFonts w:ascii="Times New Roman" w:eastAsia="宋体" w:hAnsi="Times New Roman" w:hint="eastAsia"/>
          <w:b/>
          <w:bCs/>
          <w:sz w:val="32"/>
          <w:szCs w:val="32"/>
        </w:rPr>
        <w:t>可直接</w:t>
      </w:r>
      <w:r w:rsidR="000E66BF" w:rsidRPr="008574D9">
        <w:rPr>
          <w:rFonts w:ascii="Times New Roman" w:eastAsia="宋体" w:hAnsi="Times New Roman" w:hint="eastAsia"/>
          <w:b/>
          <w:bCs/>
          <w:sz w:val="32"/>
          <w:szCs w:val="32"/>
        </w:rPr>
        <w:t>跳转</w:t>
      </w:r>
      <w:r w:rsidRPr="008574D9">
        <w:rPr>
          <w:rFonts w:ascii="Times New Roman" w:eastAsia="宋体" w:hAnsi="Times New Roman" w:hint="eastAsia"/>
          <w:b/>
          <w:bCs/>
          <w:sz w:val="32"/>
          <w:szCs w:val="32"/>
        </w:rPr>
        <w:t>阅读第三部分</w:t>
      </w:r>
      <w:r w:rsidRPr="008574D9">
        <w:rPr>
          <w:rFonts w:ascii="Times New Roman" w:eastAsia="宋体" w:hAnsi="Times New Roman" w:hint="eastAsia"/>
          <w:sz w:val="32"/>
          <w:szCs w:val="32"/>
        </w:rPr>
        <w:t>。</w:t>
      </w:r>
    </w:p>
    <w:p w14:paraId="688457ED" w14:textId="77777777" w:rsidR="00C14C39" w:rsidRPr="008574D9" w:rsidRDefault="00C14C39" w:rsidP="00F202C3">
      <w:pPr>
        <w:spacing w:line="276" w:lineRule="auto"/>
        <w:rPr>
          <w:rFonts w:ascii="Times New Roman" w:eastAsia="宋体" w:hAnsi="Times New Roman"/>
          <w:szCs w:val="21"/>
        </w:rPr>
      </w:pPr>
    </w:p>
    <w:p w14:paraId="382DFF3B" w14:textId="77777777" w:rsidR="005363A1" w:rsidRPr="008574D9" w:rsidRDefault="005363A1" w:rsidP="00F202C3">
      <w:pPr>
        <w:spacing w:line="276" w:lineRule="auto"/>
        <w:rPr>
          <w:rFonts w:ascii="Times New Roman" w:eastAsia="宋体" w:hAnsi="Times New Roman"/>
          <w:szCs w:val="21"/>
        </w:rPr>
      </w:pPr>
    </w:p>
    <w:sdt>
      <w:sdtPr>
        <w:rPr>
          <w:rFonts w:ascii="Times New Roman" w:eastAsia="宋体" w:hAnsi="Times New Roman" w:cstheme="minorBidi"/>
          <w:color w:val="auto"/>
          <w:kern w:val="2"/>
          <w:sz w:val="21"/>
          <w:szCs w:val="22"/>
          <w:lang w:val="zh-CN"/>
        </w:rPr>
        <w:id w:val="14694741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7A555FF" w14:textId="77777777" w:rsidR="00C14C39" w:rsidRPr="008574D9" w:rsidRDefault="00C14C39" w:rsidP="00F202C3">
          <w:pPr>
            <w:pStyle w:val="TOC"/>
            <w:spacing w:line="276" w:lineRule="auto"/>
            <w:rPr>
              <w:rFonts w:ascii="Times New Roman" w:eastAsia="宋体" w:hAnsi="Times New Roman"/>
            </w:rPr>
          </w:pPr>
          <w:r w:rsidRPr="008574D9">
            <w:rPr>
              <w:rFonts w:ascii="Times New Roman" w:eastAsia="宋体" w:hAnsi="Times New Roman"/>
              <w:lang w:val="zh-CN"/>
            </w:rPr>
            <w:t>目录</w:t>
          </w:r>
        </w:p>
        <w:p w14:paraId="3CA6BAFA" w14:textId="0E385396" w:rsidR="00D3771B" w:rsidRDefault="00C14C39">
          <w:pPr>
            <w:pStyle w:val="13"/>
            <w:tabs>
              <w:tab w:val="right" w:leader="dot" w:pos="9736"/>
            </w:tabs>
            <w:rPr>
              <w:noProof/>
            </w:rPr>
          </w:pPr>
          <w:r w:rsidRPr="008574D9">
            <w:rPr>
              <w:rFonts w:ascii="Times New Roman" w:eastAsia="宋体" w:hAnsi="Times New Roman"/>
            </w:rPr>
            <w:fldChar w:fldCharType="begin"/>
          </w:r>
          <w:r w:rsidRPr="008574D9">
            <w:rPr>
              <w:rFonts w:ascii="Times New Roman" w:eastAsia="宋体" w:hAnsi="Times New Roman"/>
            </w:rPr>
            <w:instrText xml:space="preserve"> TOC \o "1-3" \h \z \u </w:instrText>
          </w:r>
          <w:r w:rsidRPr="008574D9">
            <w:rPr>
              <w:rFonts w:ascii="Times New Roman" w:eastAsia="宋体" w:hAnsi="Times New Roman"/>
            </w:rPr>
            <w:fldChar w:fldCharType="separate"/>
          </w:r>
          <w:hyperlink w:anchor="_Toc23519998" w:history="1">
            <w:r w:rsidR="00D3771B" w:rsidRPr="00992EC8">
              <w:rPr>
                <w:rStyle w:val="ad"/>
                <w:rFonts w:ascii="Times New Roman" w:hAnsi="Times New Roman"/>
                <w:noProof/>
              </w:rPr>
              <w:t>一、</w:t>
            </w:r>
            <w:r w:rsidR="00D3771B" w:rsidRPr="00992EC8">
              <w:rPr>
                <w:rStyle w:val="ad"/>
                <w:rFonts w:ascii="Times New Roman" w:hAnsi="Times New Roman"/>
                <w:noProof/>
              </w:rPr>
              <w:t xml:space="preserve"> </w:t>
            </w:r>
            <w:r w:rsidR="00D3771B" w:rsidRPr="00992EC8">
              <w:rPr>
                <w:rStyle w:val="ad"/>
                <w:rFonts w:ascii="Times New Roman" w:hAnsi="Times New Roman"/>
                <w:noProof/>
              </w:rPr>
              <w:t>安装</w:t>
            </w:r>
            <w:r w:rsidR="00D3771B" w:rsidRPr="00992EC8">
              <w:rPr>
                <w:rStyle w:val="ad"/>
                <w:rFonts w:ascii="Times New Roman" w:hAnsi="Times New Roman"/>
                <w:noProof/>
              </w:rPr>
              <w:t>docker</w:t>
            </w:r>
            <w:r w:rsidR="00D3771B" w:rsidRPr="00992EC8">
              <w:rPr>
                <w:rStyle w:val="ad"/>
                <w:rFonts w:ascii="Times New Roman" w:hAnsi="Times New Roman"/>
                <w:noProof/>
              </w:rPr>
              <w:t>环境</w:t>
            </w:r>
            <w:r w:rsidR="00D3771B">
              <w:rPr>
                <w:noProof/>
                <w:webHidden/>
              </w:rPr>
              <w:tab/>
            </w:r>
            <w:r w:rsidR="00D3771B">
              <w:rPr>
                <w:noProof/>
                <w:webHidden/>
              </w:rPr>
              <w:fldChar w:fldCharType="begin"/>
            </w:r>
            <w:r w:rsidR="00D3771B">
              <w:rPr>
                <w:noProof/>
                <w:webHidden/>
              </w:rPr>
              <w:instrText xml:space="preserve"> PAGEREF _Toc23519998 \h </w:instrText>
            </w:r>
            <w:r w:rsidR="00D3771B">
              <w:rPr>
                <w:noProof/>
                <w:webHidden/>
              </w:rPr>
            </w:r>
            <w:r w:rsidR="00D3771B">
              <w:rPr>
                <w:noProof/>
                <w:webHidden/>
              </w:rPr>
              <w:fldChar w:fldCharType="separate"/>
            </w:r>
            <w:r w:rsidR="00D3771B">
              <w:rPr>
                <w:noProof/>
                <w:webHidden/>
              </w:rPr>
              <w:t>2</w:t>
            </w:r>
            <w:r w:rsidR="00D3771B">
              <w:rPr>
                <w:noProof/>
                <w:webHidden/>
              </w:rPr>
              <w:fldChar w:fldCharType="end"/>
            </w:r>
          </w:hyperlink>
        </w:p>
        <w:p w14:paraId="635FD146" w14:textId="2E6CFEC5" w:rsidR="00D3771B" w:rsidRDefault="00D3771B">
          <w:pPr>
            <w:pStyle w:val="23"/>
            <w:tabs>
              <w:tab w:val="right" w:leader="dot" w:pos="9736"/>
            </w:tabs>
            <w:rPr>
              <w:noProof/>
            </w:rPr>
          </w:pPr>
          <w:hyperlink w:anchor="_Toc23519999" w:history="1">
            <w:r w:rsidRPr="00992EC8">
              <w:rPr>
                <w:rStyle w:val="ad"/>
                <w:rFonts w:ascii="Times New Roman" w:eastAsia="宋体" w:hAnsi="Times New Roman"/>
                <w:noProof/>
              </w:rPr>
              <w:t xml:space="preserve">1.1 </w:t>
            </w:r>
            <w:r w:rsidRPr="00992EC8">
              <w:rPr>
                <w:rStyle w:val="ad"/>
                <w:rFonts w:ascii="Times New Roman" w:eastAsia="宋体" w:hAnsi="Times New Roman"/>
                <w:noProof/>
              </w:rPr>
              <w:t>虚拟机安装与配置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_Toc23519999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EC5D11" w14:textId="2D36A643" w:rsidR="00D3771B" w:rsidRDefault="00D3771B">
          <w:pPr>
            <w:pStyle w:val="33"/>
            <w:tabs>
              <w:tab w:val="right" w:leader="dot" w:pos="9736"/>
            </w:tabs>
            <w:rPr>
              <w:noProof/>
            </w:rPr>
          </w:pPr>
          <w:hyperlink w:anchor="_Toc23520000" w:history="1">
            <w:r w:rsidRPr="00992EC8">
              <w:rPr>
                <w:rStyle w:val="ad"/>
                <w:rFonts w:ascii="Times New Roman" w:eastAsia="宋体" w:hAnsi="Times New Roman"/>
                <w:noProof/>
              </w:rPr>
              <w:t xml:space="preserve">1.1.1 </w:t>
            </w:r>
            <w:r w:rsidRPr="00992EC8">
              <w:rPr>
                <w:rStyle w:val="ad"/>
                <w:rFonts w:ascii="Times New Roman" w:eastAsia="宋体" w:hAnsi="Times New Roman"/>
                <w:noProof/>
              </w:rPr>
              <w:t>安装</w:t>
            </w:r>
            <w:r w:rsidRPr="00992EC8">
              <w:rPr>
                <w:rStyle w:val="ad"/>
                <w:rFonts w:ascii="Times New Roman" w:eastAsia="宋体" w:hAnsi="Times New Roman"/>
                <w:noProof/>
              </w:rPr>
              <w:t>VirtualBox</w:t>
            </w:r>
            <w:r w:rsidRPr="00992EC8">
              <w:rPr>
                <w:rStyle w:val="ad"/>
                <w:rFonts w:ascii="Times New Roman" w:eastAsia="宋体" w:hAnsi="Times New Roman"/>
                <w:noProof/>
              </w:rPr>
              <w:t>和</w:t>
            </w:r>
            <w:r w:rsidRPr="00992EC8">
              <w:rPr>
                <w:rStyle w:val="ad"/>
                <w:rFonts w:ascii="Times New Roman" w:eastAsia="宋体" w:hAnsi="Times New Roman"/>
                <w:noProof/>
              </w:rPr>
              <w:t>Linux</w:t>
            </w:r>
            <w:r w:rsidRPr="00992EC8">
              <w:rPr>
                <w:rStyle w:val="ad"/>
                <w:rFonts w:ascii="Times New Roman" w:eastAsia="宋体" w:hAnsi="Times New Roman"/>
                <w:noProof/>
              </w:rPr>
              <w:t>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_Toc23520000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B51EF" w14:textId="24604E1D" w:rsidR="00D3771B" w:rsidRDefault="00D3771B">
          <w:pPr>
            <w:pStyle w:val="33"/>
            <w:tabs>
              <w:tab w:val="right" w:leader="dot" w:pos="9736"/>
            </w:tabs>
            <w:rPr>
              <w:noProof/>
            </w:rPr>
          </w:pPr>
          <w:hyperlink w:anchor="_Toc23520001" w:history="1">
            <w:r w:rsidRPr="00992EC8">
              <w:rPr>
                <w:rStyle w:val="ad"/>
                <w:rFonts w:ascii="Times New Roman" w:eastAsia="宋体" w:hAnsi="Times New Roman"/>
                <w:noProof/>
              </w:rPr>
              <w:t xml:space="preserve">1.1.2 </w:t>
            </w:r>
            <w:r w:rsidRPr="00992EC8">
              <w:rPr>
                <w:rStyle w:val="ad"/>
                <w:rFonts w:ascii="Times New Roman" w:eastAsia="宋体" w:hAnsi="Times New Roman"/>
                <w:noProof/>
              </w:rPr>
              <w:t>建立与</w:t>
            </w:r>
            <w:r w:rsidRPr="00992EC8">
              <w:rPr>
                <w:rStyle w:val="ad"/>
                <w:rFonts w:ascii="Times New Roman" w:eastAsia="宋体" w:hAnsi="Times New Roman"/>
                <w:noProof/>
              </w:rPr>
              <w:t>Windows</w:t>
            </w:r>
            <w:r w:rsidRPr="00992EC8">
              <w:rPr>
                <w:rStyle w:val="ad"/>
                <w:rFonts w:ascii="Times New Roman" w:eastAsia="宋体" w:hAnsi="Times New Roman"/>
                <w:noProof/>
              </w:rPr>
              <w:t>可同步的文件夹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_Toc23520001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301EE" w14:textId="41B9389D" w:rsidR="00D3771B" w:rsidRDefault="00D3771B">
          <w:pPr>
            <w:pStyle w:val="23"/>
            <w:tabs>
              <w:tab w:val="right" w:leader="dot" w:pos="9736"/>
            </w:tabs>
            <w:rPr>
              <w:noProof/>
            </w:rPr>
          </w:pPr>
          <w:hyperlink w:anchor="_Toc23520002" w:history="1">
            <w:r w:rsidRPr="00992EC8">
              <w:rPr>
                <w:rStyle w:val="ad"/>
                <w:rFonts w:ascii="Times New Roman" w:eastAsia="宋体" w:hAnsi="Times New Roman"/>
                <w:noProof/>
              </w:rPr>
              <w:t xml:space="preserve">1.2 </w:t>
            </w:r>
            <w:r w:rsidRPr="00992EC8">
              <w:rPr>
                <w:rStyle w:val="ad"/>
                <w:rFonts w:ascii="Times New Roman" w:eastAsia="宋体" w:hAnsi="Times New Roman"/>
                <w:noProof/>
              </w:rPr>
              <w:t>安装</w:t>
            </w:r>
            <w:r w:rsidRPr="00992EC8">
              <w:rPr>
                <w:rStyle w:val="ad"/>
                <w:rFonts w:ascii="Times New Roman" w:eastAsia="宋体" w:hAnsi="Times New Roman"/>
                <w:noProof/>
              </w:rPr>
              <w:t>docker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_Toc23520002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E0BEF" w14:textId="68DBAEB1" w:rsidR="00D3771B" w:rsidRDefault="00D3771B">
          <w:pPr>
            <w:pStyle w:val="13"/>
            <w:tabs>
              <w:tab w:val="right" w:leader="dot" w:pos="9736"/>
            </w:tabs>
            <w:rPr>
              <w:noProof/>
            </w:rPr>
          </w:pPr>
          <w:hyperlink w:anchor="_Toc23520003" w:history="1">
            <w:r w:rsidRPr="00992EC8">
              <w:rPr>
                <w:rStyle w:val="ad"/>
                <w:rFonts w:ascii="Times New Roman" w:hAnsi="Times New Roman"/>
                <w:noProof/>
              </w:rPr>
              <w:t>二、</w:t>
            </w:r>
            <w:r w:rsidRPr="00992EC8">
              <w:rPr>
                <w:rStyle w:val="ad"/>
                <w:rFonts w:ascii="Times New Roman" w:hAnsi="Times New Roman"/>
                <w:noProof/>
              </w:rPr>
              <w:t xml:space="preserve"> </w:t>
            </w:r>
            <w:r w:rsidRPr="00992EC8">
              <w:rPr>
                <w:rStyle w:val="ad"/>
                <w:rFonts w:ascii="Times New Roman" w:hAnsi="Times New Roman"/>
                <w:noProof/>
              </w:rPr>
              <w:t>竞赛中使用</w:t>
            </w:r>
            <w:r w:rsidRPr="00992EC8">
              <w:rPr>
                <w:rStyle w:val="ad"/>
                <w:rFonts w:ascii="Times New Roman" w:hAnsi="Times New Roman"/>
                <w:noProof/>
              </w:rPr>
              <w:t xml:space="preserve">docker </w:t>
            </w:r>
            <w:r w:rsidRPr="00992EC8">
              <w:rPr>
                <w:rStyle w:val="ad"/>
                <w:rFonts w:ascii="Times New Roman" w:hAnsi="Times New Roman"/>
                <w:noProof/>
              </w:rPr>
              <w:t>的必要命令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_Toc23520003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CAF10" w14:textId="70689BE5" w:rsidR="00D3771B" w:rsidRDefault="00D3771B">
          <w:pPr>
            <w:pStyle w:val="23"/>
            <w:tabs>
              <w:tab w:val="right" w:leader="dot" w:pos="9736"/>
            </w:tabs>
            <w:rPr>
              <w:noProof/>
            </w:rPr>
          </w:pPr>
          <w:hyperlink w:anchor="_Toc23520004" w:history="1">
            <w:r w:rsidRPr="00992EC8">
              <w:rPr>
                <w:rStyle w:val="ad"/>
                <w:rFonts w:ascii="Times New Roman" w:eastAsia="宋体" w:hAnsi="Times New Roman"/>
                <w:noProof/>
              </w:rPr>
              <w:t xml:space="preserve">2.1 </w:t>
            </w:r>
            <w:r w:rsidRPr="00992EC8">
              <w:rPr>
                <w:rStyle w:val="ad"/>
                <w:rFonts w:ascii="Times New Roman" w:eastAsia="宋体" w:hAnsi="Times New Roman"/>
                <w:noProof/>
              </w:rPr>
              <w:t>启动</w:t>
            </w:r>
            <w:r w:rsidRPr="00992EC8">
              <w:rPr>
                <w:rStyle w:val="ad"/>
                <w:rFonts w:ascii="Times New Roman" w:eastAsia="宋体" w:hAnsi="Times New Roman"/>
                <w:noProof/>
              </w:rPr>
              <w:t>docker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_Toc23520004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4A71F" w14:textId="08D8AA77" w:rsidR="00D3771B" w:rsidRDefault="00D3771B">
          <w:pPr>
            <w:pStyle w:val="23"/>
            <w:tabs>
              <w:tab w:val="right" w:leader="dot" w:pos="9736"/>
            </w:tabs>
            <w:rPr>
              <w:noProof/>
            </w:rPr>
          </w:pPr>
          <w:hyperlink w:anchor="_Toc23520005" w:history="1">
            <w:r w:rsidRPr="00992EC8">
              <w:rPr>
                <w:rStyle w:val="ad"/>
                <w:rFonts w:ascii="Times New Roman" w:eastAsia="宋体" w:hAnsi="Times New Roman"/>
                <w:noProof/>
              </w:rPr>
              <w:t>2.2 Docker</w:t>
            </w:r>
            <w:r w:rsidRPr="00992EC8">
              <w:rPr>
                <w:rStyle w:val="ad"/>
                <w:rFonts w:ascii="Times New Roman" w:eastAsia="宋体" w:hAnsi="Times New Roman"/>
                <w:noProof/>
              </w:rPr>
              <w:t>使用的</w:t>
            </w:r>
            <w:r w:rsidRPr="00992EC8">
              <w:rPr>
                <w:rStyle w:val="ad"/>
                <w:rFonts w:ascii="Times New Roman" w:eastAsia="宋体" w:hAnsi="Times New Roman"/>
                <w:noProof/>
              </w:rPr>
              <w:t>hello World</w:t>
            </w:r>
            <w:r w:rsidRPr="00992EC8">
              <w:rPr>
                <w:rStyle w:val="ad"/>
                <w:rFonts w:ascii="Times New Roman" w:eastAsia="宋体" w:hAnsi="Times New Roman"/>
                <w:noProof/>
              </w:rPr>
              <w:t>教程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_Toc23520005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C0D7A" w14:textId="2B866575" w:rsidR="00D3771B" w:rsidRDefault="00D3771B">
          <w:pPr>
            <w:pStyle w:val="23"/>
            <w:tabs>
              <w:tab w:val="right" w:leader="dot" w:pos="9736"/>
            </w:tabs>
            <w:rPr>
              <w:noProof/>
            </w:rPr>
          </w:pPr>
          <w:hyperlink w:anchor="_Toc23520006" w:history="1">
            <w:r w:rsidRPr="00992EC8">
              <w:rPr>
                <w:rStyle w:val="ad"/>
                <w:rFonts w:ascii="Times New Roman" w:eastAsia="宋体" w:hAnsi="Times New Roman"/>
                <w:noProof/>
              </w:rPr>
              <w:t xml:space="preserve">2.3 </w:t>
            </w:r>
            <w:r w:rsidRPr="00992EC8">
              <w:rPr>
                <w:rStyle w:val="ad"/>
                <w:rFonts w:ascii="Times New Roman" w:eastAsia="宋体" w:hAnsi="Times New Roman"/>
                <w:noProof/>
              </w:rPr>
              <w:t>理解镜像与容器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_Toc23520006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DEA85" w14:textId="3AD68946" w:rsidR="00D3771B" w:rsidRDefault="00D3771B">
          <w:pPr>
            <w:pStyle w:val="23"/>
            <w:tabs>
              <w:tab w:val="right" w:leader="dot" w:pos="9736"/>
            </w:tabs>
            <w:rPr>
              <w:noProof/>
            </w:rPr>
          </w:pPr>
          <w:hyperlink w:anchor="_Toc23520007" w:history="1">
            <w:r w:rsidRPr="00992EC8">
              <w:rPr>
                <w:rStyle w:val="ad"/>
                <w:rFonts w:ascii="Times New Roman" w:eastAsia="宋体" w:hAnsi="Times New Roman"/>
                <w:noProof/>
              </w:rPr>
              <w:t xml:space="preserve">2.4 </w:t>
            </w:r>
            <w:r w:rsidRPr="00992EC8">
              <w:rPr>
                <w:rStyle w:val="ad"/>
                <w:rFonts w:ascii="Times New Roman" w:eastAsia="宋体" w:hAnsi="Times New Roman"/>
                <w:noProof/>
              </w:rPr>
              <w:t>删除镜像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_Toc23520007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6ACB0D" w14:textId="48675AC7" w:rsidR="00D3771B" w:rsidRDefault="00D3771B">
          <w:pPr>
            <w:pStyle w:val="13"/>
            <w:tabs>
              <w:tab w:val="right" w:leader="dot" w:pos="9736"/>
            </w:tabs>
            <w:rPr>
              <w:noProof/>
            </w:rPr>
          </w:pPr>
          <w:hyperlink w:anchor="_Toc23520008" w:history="1">
            <w:r w:rsidRPr="00992EC8">
              <w:rPr>
                <w:rStyle w:val="ad"/>
                <w:rFonts w:ascii="Times New Roman" w:hAnsi="Times New Roman"/>
                <w:noProof/>
              </w:rPr>
              <w:t>三、</w:t>
            </w:r>
            <w:r w:rsidRPr="00992EC8">
              <w:rPr>
                <w:rStyle w:val="ad"/>
                <w:rFonts w:ascii="Times New Roman" w:hAnsi="Times New Roman"/>
                <w:noProof/>
              </w:rPr>
              <w:t xml:space="preserve"> </w:t>
            </w:r>
            <w:r w:rsidRPr="00992EC8">
              <w:rPr>
                <w:rStyle w:val="ad"/>
                <w:rFonts w:ascii="Times New Roman" w:hAnsi="Times New Roman"/>
                <w:noProof/>
              </w:rPr>
              <w:t>创建镜像标准样例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_Toc23520008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CB0A7" w14:textId="6AB623F9" w:rsidR="00D3771B" w:rsidRDefault="00D3771B">
          <w:pPr>
            <w:pStyle w:val="23"/>
            <w:tabs>
              <w:tab w:val="right" w:leader="dot" w:pos="9736"/>
            </w:tabs>
            <w:rPr>
              <w:noProof/>
            </w:rPr>
          </w:pPr>
          <w:hyperlink w:anchor="_Toc23520009" w:history="1">
            <w:r w:rsidRPr="00992EC8">
              <w:rPr>
                <w:rStyle w:val="ad"/>
                <w:rFonts w:ascii="Times New Roman" w:eastAsia="宋体" w:hAnsi="Times New Roman"/>
                <w:noProof/>
              </w:rPr>
              <w:t xml:space="preserve">3.1 </w:t>
            </w:r>
            <w:r w:rsidRPr="00992EC8">
              <w:rPr>
                <w:rStyle w:val="ad"/>
                <w:rFonts w:ascii="Times New Roman" w:eastAsia="宋体" w:hAnsi="Times New Roman"/>
                <w:noProof/>
              </w:rPr>
              <w:t>选择镜像建议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_Toc23520009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1C51E" w14:textId="4AA0614F" w:rsidR="00D3771B" w:rsidRDefault="00D3771B">
          <w:pPr>
            <w:pStyle w:val="23"/>
            <w:tabs>
              <w:tab w:val="right" w:leader="dot" w:pos="9736"/>
            </w:tabs>
            <w:rPr>
              <w:noProof/>
            </w:rPr>
          </w:pPr>
          <w:hyperlink w:anchor="_Toc23520010" w:history="1">
            <w:r w:rsidRPr="00992EC8">
              <w:rPr>
                <w:rStyle w:val="ad"/>
                <w:rFonts w:ascii="Times New Roman" w:eastAsia="宋体" w:hAnsi="Times New Roman"/>
                <w:noProof/>
              </w:rPr>
              <w:t xml:space="preserve">3.2 </w:t>
            </w:r>
            <w:r w:rsidRPr="00992EC8">
              <w:rPr>
                <w:rStyle w:val="ad"/>
                <w:rFonts w:ascii="Times New Roman" w:eastAsia="宋体" w:hAnsi="Times New Roman"/>
                <w:noProof/>
              </w:rPr>
              <w:t>镜像必须包含的文件</w:t>
            </w:r>
            <w:r w:rsidRPr="00992EC8">
              <w:rPr>
                <w:rStyle w:val="ad"/>
                <w:rFonts w:ascii="Times New Roman" w:eastAsia="宋体" w:hAnsi="Times New Roman"/>
                <w:noProof/>
              </w:rPr>
              <w:t>/</w:t>
            </w:r>
            <w:r w:rsidRPr="00992EC8">
              <w:rPr>
                <w:rStyle w:val="ad"/>
                <w:rFonts w:ascii="Times New Roman" w:eastAsia="宋体" w:hAnsi="Times New Roman"/>
                <w:noProof/>
              </w:rPr>
              <w:t>文件夹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_Toc23520010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3F08E" w14:textId="306D4DB9" w:rsidR="00D3771B" w:rsidRDefault="00D3771B">
          <w:pPr>
            <w:pStyle w:val="23"/>
            <w:tabs>
              <w:tab w:val="right" w:leader="dot" w:pos="9736"/>
            </w:tabs>
            <w:rPr>
              <w:noProof/>
            </w:rPr>
          </w:pPr>
          <w:hyperlink w:anchor="_Toc23520011" w:history="1">
            <w:r w:rsidRPr="00992EC8">
              <w:rPr>
                <w:rStyle w:val="ad"/>
                <w:rFonts w:ascii="Times New Roman" w:eastAsia="宋体" w:hAnsi="Times New Roman"/>
                <w:noProof/>
              </w:rPr>
              <w:t>3.3 Dockerfile</w:t>
            </w:r>
            <w:r w:rsidRPr="00992EC8">
              <w:rPr>
                <w:rStyle w:val="ad"/>
                <w:rFonts w:ascii="Times New Roman" w:eastAsia="宋体" w:hAnsi="Times New Roman"/>
                <w:noProof/>
              </w:rPr>
              <w:t>文件编辑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_Toc23520011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05D91" w14:textId="1EA9BD0D" w:rsidR="00D3771B" w:rsidRDefault="00D3771B">
          <w:pPr>
            <w:pStyle w:val="23"/>
            <w:tabs>
              <w:tab w:val="right" w:leader="dot" w:pos="9736"/>
            </w:tabs>
            <w:rPr>
              <w:noProof/>
            </w:rPr>
          </w:pPr>
          <w:hyperlink w:anchor="_Toc23520012" w:history="1">
            <w:r w:rsidRPr="00992EC8">
              <w:rPr>
                <w:rStyle w:val="ad"/>
                <w:rFonts w:ascii="Times New Roman" w:eastAsia="宋体" w:hAnsi="Times New Roman"/>
                <w:noProof/>
              </w:rPr>
              <w:t>3.4 Requirements.txt</w:t>
            </w:r>
            <w:r w:rsidRPr="00992EC8">
              <w:rPr>
                <w:rStyle w:val="ad"/>
                <w:rFonts w:ascii="Times New Roman" w:eastAsia="宋体" w:hAnsi="Times New Roman"/>
                <w:noProof/>
              </w:rPr>
              <w:t>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_Toc23520012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23F53" w14:textId="4CE638B8" w:rsidR="00D3771B" w:rsidRDefault="00D3771B">
          <w:pPr>
            <w:pStyle w:val="23"/>
            <w:tabs>
              <w:tab w:val="right" w:leader="dot" w:pos="9736"/>
            </w:tabs>
            <w:rPr>
              <w:noProof/>
            </w:rPr>
          </w:pPr>
          <w:hyperlink w:anchor="_Toc23520013" w:history="1">
            <w:r w:rsidRPr="00992EC8">
              <w:rPr>
                <w:rStyle w:val="ad"/>
                <w:rFonts w:ascii="Times New Roman" w:eastAsia="宋体" w:hAnsi="Times New Roman"/>
                <w:noProof/>
              </w:rPr>
              <w:t>3.5 run.py</w:t>
            </w:r>
            <w:r w:rsidRPr="00992EC8">
              <w:rPr>
                <w:rStyle w:val="ad"/>
                <w:rFonts w:ascii="Times New Roman" w:eastAsia="宋体" w:hAnsi="Times New Roman"/>
                <w:noProof/>
              </w:rPr>
              <w:t>文件编辑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_Toc23520013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3F6BF" w14:textId="4936F64E" w:rsidR="00D3771B" w:rsidRDefault="00D3771B">
          <w:pPr>
            <w:pStyle w:val="23"/>
            <w:tabs>
              <w:tab w:val="right" w:leader="dot" w:pos="9736"/>
            </w:tabs>
            <w:rPr>
              <w:noProof/>
            </w:rPr>
          </w:pPr>
          <w:hyperlink w:anchor="_Toc23520014" w:history="1">
            <w:r w:rsidRPr="00992EC8">
              <w:rPr>
                <w:rStyle w:val="ad"/>
                <w:rFonts w:ascii="Times New Roman" w:eastAsia="宋体" w:hAnsi="Times New Roman"/>
                <w:noProof/>
              </w:rPr>
              <w:t>3.6 Testmodel.py</w:t>
            </w:r>
            <w:r w:rsidRPr="00992EC8">
              <w:rPr>
                <w:rStyle w:val="ad"/>
                <w:rFonts w:ascii="Times New Roman" w:eastAsia="宋体" w:hAnsi="Times New Roman"/>
                <w:noProof/>
              </w:rPr>
              <w:t>文件编辑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_Toc23520014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DBB93" w14:textId="262253EA" w:rsidR="00D3771B" w:rsidRDefault="00D3771B">
          <w:pPr>
            <w:pStyle w:val="23"/>
            <w:tabs>
              <w:tab w:val="right" w:leader="dot" w:pos="9736"/>
            </w:tabs>
            <w:rPr>
              <w:noProof/>
            </w:rPr>
          </w:pPr>
          <w:hyperlink w:anchor="_Toc23520015" w:history="1">
            <w:r w:rsidRPr="00992EC8">
              <w:rPr>
                <w:rStyle w:val="ad"/>
                <w:rFonts w:ascii="Times New Roman" w:eastAsia="宋体" w:hAnsi="Times New Roman"/>
                <w:noProof/>
              </w:rPr>
              <w:t xml:space="preserve">3.7 </w:t>
            </w:r>
            <w:r w:rsidRPr="00992EC8">
              <w:rPr>
                <w:rStyle w:val="ad"/>
                <w:rFonts w:ascii="Times New Roman" w:eastAsia="宋体" w:hAnsi="Times New Roman"/>
                <w:noProof/>
              </w:rPr>
              <w:t>创建镜像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_Toc23520015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1ED76" w14:textId="644F9C8C" w:rsidR="00D3771B" w:rsidRDefault="00D3771B">
          <w:pPr>
            <w:pStyle w:val="23"/>
            <w:tabs>
              <w:tab w:val="right" w:leader="dot" w:pos="9736"/>
            </w:tabs>
            <w:rPr>
              <w:noProof/>
            </w:rPr>
          </w:pPr>
          <w:hyperlink w:anchor="_Toc23520016" w:history="1">
            <w:r w:rsidRPr="00992EC8">
              <w:rPr>
                <w:rStyle w:val="ad"/>
                <w:rFonts w:ascii="Times New Roman" w:eastAsia="宋体" w:hAnsi="Times New Roman" w:cs="Times New Roman"/>
                <w:noProof/>
              </w:rPr>
              <w:t>3.8</w:t>
            </w:r>
            <w:r w:rsidRPr="00992EC8">
              <w:rPr>
                <w:rStyle w:val="ad"/>
                <w:rFonts w:ascii="Times New Roman" w:eastAsia="宋体" w:hAnsi="Times New Roman"/>
                <w:noProof/>
              </w:rPr>
              <w:t xml:space="preserve"> </w:t>
            </w:r>
            <w:r w:rsidRPr="00992EC8">
              <w:rPr>
                <w:rStyle w:val="ad"/>
                <w:rFonts w:ascii="Times New Roman" w:eastAsia="宋体" w:hAnsi="Times New Roman"/>
                <w:noProof/>
              </w:rPr>
              <w:t>挂载目录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_Toc23520016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FB9D5" w14:textId="7211FA28" w:rsidR="00D3771B" w:rsidRDefault="00D3771B">
          <w:pPr>
            <w:pStyle w:val="23"/>
            <w:tabs>
              <w:tab w:val="right" w:leader="dot" w:pos="9736"/>
            </w:tabs>
            <w:rPr>
              <w:noProof/>
            </w:rPr>
          </w:pPr>
          <w:hyperlink w:anchor="_Toc23520017" w:history="1">
            <w:r w:rsidRPr="00992EC8">
              <w:rPr>
                <w:rStyle w:val="ad"/>
                <w:rFonts w:ascii="Times New Roman" w:eastAsia="宋体" w:hAnsi="Times New Roman"/>
                <w:noProof/>
              </w:rPr>
              <w:t xml:space="preserve">3.9 </w:t>
            </w:r>
            <w:r w:rsidRPr="00992EC8">
              <w:rPr>
                <w:rStyle w:val="ad"/>
                <w:rFonts w:ascii="Segoe UI Symbol" w:eastAsia="宋体" w:hAnsi="Segoe UI Symbol" w:cs="Segoe UI Symbol"/>
                <w:noProof/>
              </w:rPr>
              <w:t>★</w:t>
            </w:r>
            <w:r w:rsidRPr="00992EC8">
              <w:rPr>
                <w:rStyle w:val="ad"/>
                <w:rFonts w:ascii="Times New Roman" w:eastAsia="宋体" w:hAnsi="Times New Roman"/>
                <w:noProof/>
              </w:rPr>
              <w:t>封装镜像</w:t>
            </w:r>
            <w:r w:rsidRPr="00992EC8">
              <w:rPr>
                <w:rStyle w:val="ad"/>
                <w:rFonts w:ascii="Segoe UI Symbol" w:eastAsia="宋体" w:hAnsi="Segoe UI Symbol" w:cs="Segoe UI Symbol"/>
                <w:noProof/>
              </w:rPr>
              <w:t>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_Toc23520017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3904C9" w14:textId="41052E02" w:rsidR="00D3771B" w:rsidRDefault="00D3771B">
          <w:pPr>
            <w:pStyle w:val="13"/>
            <w:tabs>
              <w:tab w:val="right" w:leader="dot" w:pos="9736"/>
            </w:tabs>
            <w:rPr>
              <w:noProof/>
            </w:rPr>
          </w:pPr>
          <w:hyperlink w:anchor="_Toc23520018" w:history="1">
            <w:r w:rsidRPr="00992EC8">
              <w:rPr>
                <w:rStyle w:val="ad"/>
                <w:rFonts w:ascii="Times New Roman" w:hAnsi="Times New Roman"/>
                <w:noProof/>
              </w:rPr>
              <w:t>四、</w:t>
            </w:r>
            <w:r w:rsidRPr="00992EC8">
              <w:rPr>
                <w:rStyle w:val="ad"/>
                <w:rFonts w:ascii="Times New Roman" w:hAnsi="Times New Roman"/>
                <w:noProof/>
              </w:rPr>
              <w:t xml:space="preserve"> </w:t>
            </w:r>
            <w:r w:rsidRPr="00992EC8">
              <w:rPr>
                <w:rStyle w:val="ad"/>
                <w:rFonts w:ascii="Times New Roman" w:hAnsi="Times New Roman"/>
                <w:noProof/>
              </w:rPr>
              <w:t>使用与建议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_Toc23520018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78DC8" w14:textId="533BEAAC" w:rsidR="00C14C39" w:rsidRPr="008574D9" w:rsidRDefault="00C14C39" w:rsidP="00F202C3">
          <w:pPr>
            <w:spacing w:line="276" w:lineRule="auto"/>
            <w:rPr>
              <w:rFonts w:ascii="Times New Roman" w:eastAsia="宋体" w:hAnsi="Times New Roman"/>
            </w:rPr>
          </w:pPr>
          <w:r w:rsidRPr="008574D9">
            <w:rPr>
              <w:rFonts w:ascii="Times New Roman" w:eastAsia="宋体" w:hAnsi="Times New Roman"/>
              <w:b/>
              <w:bCs/>
              <w:lang w:val="zh-CN"/>
            </w:rPr>
            <w:fldChar w:fldCharType="end"/>
          </w:r>
        </w:p>
      </w:sdtContent>
    </w:sdt>
    <w:p w14:paraId="42872220" w14:textId="77777777" w:rsidR="005363A1" w:rsidRPr="008574D9" w:rsidRDefault="005363A1" w:rsidP="00F202C3">
      <w:pPr>
        <w:spacing w:line="276" w:lineRule="auto"/>
        <w:rPr>
          <w:rFonts w:ascii="Times New Roman" w:eastAsia="宋体" w:hAnsi="Times New Roman"/>
          <w:szCs w:val="21"/>
        </w:rPr>
      </w:pPr>
    </w:p>
    <w:p w14:paraId="5534F1C0" w14:textId="77777777" w:rsidR="008862B7" w:rsidRPr="008574D9" w:rsidRDefault="008862B7" w:rsidP="00F202C3">
      <w:pPr>
        <w:widowControl/>
        <w:spacing w:line="276" w:lineRule="auto"/>
        <w:jc w:val="left"/>
        <w:rPr>
          <w:rFonts w:ascii="Times New Roman" w:eastAsia="宋体" w:hAnsi="Times New Roman"/>
          <w:szCs w:val="21"/>
        </w:rPr>
      </w:pPr>
      <w:r w:rsidRPr="008574D9">
        <w:rPr>
          <w:rFonts w:ascii="Times New Roman" w:eastAsia="宋体" w:hAnsi="Times New Roman"/>
          <w:szCs w:val="21"/>
        </w:rPr>
        <w:br w:type="page"/>
      </w:r>
      <w:bookmarkStart w:id="0" w:name="_GoBack"/>
      <w:bookmarkEnd w:id="0"/>
    </w:p>
    <w:p w14:paraId="6B2B4191" w14:textId="77777777" w:rsidR="005363A1" w:rsidRPr="008574D9" w:rsidRDefault="008862B7" w:rsidP="00F202C3">
      <w:pPr>
        <w:pStyle w:val="1"/>
        <w:spacing w:line="276" w:lineRule="auto"/>
        <w:rPr>
          <w:rFonts w:ascii="Times New Roman" w:hAnsi="Times New Roman"/>
        </w:rPr>
      </w:pPr>
      <w:bookmarkStart w:id="1" w:name="_Toc23519998"/>
      <w:r w:rsidRPr="008574D9">
        <w:rPr>
          <w:rFonts w:ascii="Times New Roman" w:hAnsi="Times New Roman" w:hint="eastAsia"/>
        </w:rPr>
        <w:lastRenderedPageBreak/>
        <w:t>安装</w:t>
      </w:r>
      <w:r w:rsidRPr="008574D9">
        <w:rPr>
          <w:rFonts w:ascii="Times New Roman" w:hAnsi="Times New Roman" w:hint="eastAsia"/>
        </w:rPr>
        <w:t>docker</w:t>
      </w:r>
      <w:r w:rsidRPr="008574D9">
        <w:rPr>
          <w:rFonts w:ascii="Times New Roman" w:hAnsi="Times New Roman" w:hint="eastAsia"/>
        </w:rPr>
        <w:t>环境</w:t>
      </w:r>
      <w:bookmarkEnd w:id="1"/>
    </w:p>
    <w:p w14:paraId="757F4A50" w14:textId="77777777" w:rsidR="008862B7" w:rsidRPr="008574D9" w:rsidRDefault="00DB40E0" w:rsidP="00F202C3">
      <w:pPr>
        <w:spacing w:line="276" w:lineRule="auto"/>
        <w:ind w:firstLine="42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 w:hint="eastAsia"/>
        </w:rPr>
        <w:t>建议在</w:t>
      </w:r>
      <w:r w:rsidRPr="008574D9">
        <w:rPr>
          <w:rFonts w:ascii="Times New Roman" w:eastAsia="宋体" w:hAnsi="Times New Roman" w:hint="eastAsia"/>
        </w:rPr>
        <w:t>linux</w:t>
      </w:r>
      <w:r w:rsidRPr="008574D9">
        <w:rPr>
          <w:rFonts w:ascii="Times New Roman" w:eastAsia="宋体" w:hAnsi="Times New Roman" w:hint="eastAsia"/>
        </w:rPr>
        <w:t>系统中配置</w:t>
      </w:r>
      <w:r w:rsidRPr="008574D9">
        <w:rPr>
          <w:rFonts w:ascii="Times New Roman" w:eastAsia="宋体" w:hAnsi="Times New Roman" w:hint="eastAsia"/>
        </w:rPr>
        <w:t>docker</w:t>
      </w:r>
      <w:r w:rsidRPr="008574D9">
        <w:rPr>
          <w:rFonts w:ascii="Times New Roman" w:eastAsia="宋体" w:hAnsi="Times New Roman" w:hint="eastAsia"/>
        </w:rPr>
        <w:t>环境，会更加简单。</w:t>
      </w:r>
    </w:p>
    <w:p w14:paraId="2F52DBF8" w14:textId="77777777" w:rsidR="002E6814" w:rsidRPr="008574D9" w:rsidRDefault="00B23647" w:rsidP="00F202C3">
      <w:pPr>
        <w:spacing w:line="276" w:lineRule="auto"/>
        <w:ind w:firstLine="42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 w:hint="eastAsia"/>
        </w:rPr>
        <w:t>如果</w:t>
      </w:r>
      <w:r w:rsidR="00FC4F70" w:rsidRPr="008574D9">
        <w:rPr>
          <w:rFonts w:ascii="Times New Roman" w:eastAsia="宋体" w:hAnsi="Times New Roman" w:hint="eastAsia"/>
        </w:rPr>
        <w:t>只有</w:t>
      </w:r>
      <w:r w:rsidR="00FC4F70" w:rsidRPr="008574D9">
        <w:rPr>
          <w:rFonts w:ascii="Times New Roman" w:eastAsia="宋体" w:hAnsi="Times New Roman" w:hint="eastAsia"/>
        </w:rPr>
        <w:t>windows</w:t>
      </w:r>
      <w:r w:rsidRPr="008574D9">
        <w:rPr>
          <w:rFonts w:ascii="Times New Roman" w:eastAsia="宋体" w:hAnsi="Times New Roman" w:hint="eastAsia"/>
        </w:rPr>
        <w:t>怎么办？</w:t>
      </w:r>
      <w:r w:rsidR="00241E69" w:rsidRPr="008574D9">
        <w:rPr>
          <w:rFonts w:ascii="Times New Roman" w:eastAsia="宋体" w:hAnsi="Times New Roman" w:hint="eastAsia"/>
        </w:rPr>
        <w:t>可以装个</w:t>
      </w:r>
      <w:r w:rsidR="00285BF6" w:rsidRPr="008574D9">
        <w:rPr>
          <w:rFonts w:ascii="Times New Roman" w:eastAsia="宋体" w:hAnsi="Times New Roman" w:hint="eastAsia"/>
        </w:rPr>
        <w:t>虚拟机</w:t>
      </w:r>
      <w:r w:rsidR="00241E69" w:rsidRPr="008574D9">
        <w:rPr>
          <w:rFonts w:ascii="Times New Roman" w:eastAsia="宋体" w:hAnsi="Times New Roman" w:hint="eastAsia"/>
        </w:rPr>
        <w:t>呀。</w:t>
      </w:r>
      <w:r w:rsidR="00F72903" w:rsidRPr="008574D9">
        <w:rPr>
          <w:rFonts w:ascii="Times New Roman" w:eastAsia="宋体" w:hAnsi="Times New Roman" w:hint="eastAsia"/>
        </w:rPr>
        <w:t>Hyper-V</w:t>
      </w:r>
      <w:r w:rsidR="00F72903" w:rsidRPr="008574D9">
        <w:rPr>
          <w:rFonts w:ascii="Times New Roman" w:eastAsia="宋体" w:hAnsi="Times New Roman" w:hint="eastAsia"/>
        </w:rPr>
        <w:t>？额，还是算了</w:t>
      </w:r>
      <w:r w:rsidR="006351B5" w:rsidRPr="008574D9">
        <w:rPr>
          <w:rFonts w:ascii="Times New Roman" w:eastAsia="宋体" w:hAnsi="Times New Roman" w:hint="eastAsia"/>
        </w:rPr>
        <w:t>，关掉</w:t>
      </w:r>
      <w:r w:rsidR="009E2965" w:rsidRPr="008574D9">
        <w:rPr>
          <w:rFonts w:ascii="Times New Roman" w:eastAsia="宋体" w:hAnsi="Times New Roman" w:hint="eastAsia"/>
        </w:rPr>
        <w:t>来</w:t>
      </w:r>
      <w:r w:rsidR="006351B5" w:rsidRPr="008574D9">
        <w:rPr>
          <w:rFonts w:ascii="Times New Roman" w:eastAsia="宋体" w:hAnsi="Times New Roman" w:hint="eastAsia"/>
        </w:rPr>
        <w:t>装</w:t>
      </w:r>
      <w:r w:rsidR="009E2965" w:rsidRPr="008574D9">
        <w:rPr>
          <w:rFonts w:ascii="Times New Roman" w:eastAsia="宋体" w:hAnsi="Times New Roman" w:hint="eastAsia"/>
        </w:rPr>
        <w:t>VirtualBox</w:t>
      </w:r>
      <w:r w:rsidR="009E2965" w:rsidRPr="008574D9">
        <w:rPr>
          <w:rFonts w:ascii="Times New Roman" w:eastAsia="宋体" w:hAnsi="Times New Roman" w:hint="eastAsia"/>
        </w:rPr>
        <w:t>。</w:t>
      </w:r>
    </w:p>
    <w:p w14:paraId="18CD8B25" w14:textId="77777777" w:rsidR="00285BF6" w:rsidRPr="008574D9" w:rsidRDefault="00EB6B2C" w:rsidP="00F202C3">
      <w:pPr>
        <w:pStyle w:val="2"/>
        <w:spacing w:line="276" w:lineRule="auto"/>
        <w:rPr>
          <w:rFonts w:ascii="Times New Roman" w:eastAsia="宋体" w:hAnsi="Times New Roman"/>
        </w:rPr>
      </w:pPr>
      <w:bookmarkStart w:id="2" w:name="_Toc23519999"/>
      <w:r w:rsidRPr="008574D9">
        <w:rPr>
          <w:rFonts w:ascii="Times New Roman" w:eastAsia="宋体" w:hAnsi="Times New Roman" w:hint="eastAsia"/>
        </w:rPr>
        <w:t>虚拟机安装</w:t>
      </w:r>
      <w:r w:rsidR="00481DD3" w:rsidRPr="008574D9">
        <w:rPr>
          <w:rFonts w:ascii="Times New Roman" w:eastAsia="宋体" w:hAnsi="Times New Roman" w:hint="eastAsia"/>
        </w:rPr>
        <w:t>与配置</w:t>
      </w:r>
      <w:bookmarkEnd w:id="2"/>
    </w:p>
    <w:p w14:paraId="205FB9F3" w14:textId="77777777" w:rsidR="0090181E" w:rsidRPr="008574D9" w:rsidRDefault="0090181E" w:rsidP="00F202C3">
      <w:pPr>
        <w:pStyle w:val="3"/>
        <w:spacing w:line="276" w:lineRule="auto"/>
        <w:rPr>
          <w:rFonts w:ascii="Times New Roman" w:eastAsia="宋体" w:hAnsi="Times New Roman"/>
        </w:rPr>
      </w:pPr>
      <w:bookmarkStart w:id="3" w:name="_Toc23520000"/>
      <w:r w:rsidRPr="008574D9">
        <w:rPr>
          <w:rFonts w:ascii="Times New Roman" w:eastAsia="宋体" w:hAnsi="Times New Roman" w:hint="eastAsia"/>
        </w:rPr>
        <w:t>安装</w:t>
      </w:r>
      <w:r w:rsidRPr="008574D9">
        <w:rPr>
          <w:rFonts w:ascii="Times New Roman" w:eastAsia="宋体" w:hAnsi="Times New Roman" w:hint="eastAsia"/>
        </w:rPr>
        <w:t>VirtualBox</w:t>
      </w:r>
      <w:r w:rsidR="00AE7FD2" w:rsidRPr="008574D9">
        <w:rPr>
          <w:rFonts w:ascii="Times New Roman" w:eastAsia="宋体" w:hAnsi="Times New Roman" w:hint="eastAsia"/>
        </w:rPr>
        <w:t>和</w:t>
      </w:r>
      <w:r w:rsidR="00AE7FD2" w:rsidRPr="008574D9">
        <w:rPr>
          <w:rFonts w:ascii="Times New Roman" w:eastAsia="宋体" w:hAnsi="Times New Roman" w:hint="eastAsia"/>
        </w:rPr>
        <w:t>Linux</w:t>
      </w:r>
      <w:r w:rsidR="00AE7FD2" w:rsidRPr="008574D9">
        <w:rPr>
          <w:rFonts w:ascii="Times New Roman" w:eastAsia="宋体" w:hAnsi="Times New Roman" w:hint="eastAsia"/>
        </w:rPr>
        <w:t>系统</w:t>
      </w:r>
      <w:bookmarkEnd w:id="3"/>
    </w:p>
    <w:p w14:paraId="136D58E6" w14:textId="77777777" w:rsidR="00EB6B2C" w:rsidRPr="008574D9" w:rsidRDefault="007741AE" w:rsidP="00F202C3">
      <w:pPr>
        <w:pStyle w:val="a8"/>
        <w:numPr>
          <w:ilvl w:val="0"/>
          <w:numId w:val="28"/>
        </w:numPr>
        <w:spacing w:line="276" w:lineRule="auto"/>
        <w:ind w:firstLineChars="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 w:hint="eastAsia"/>
        </w:rPr>
        <w:t>官网下载</w:t>
      </w:r>
      <w:hyperlink r:id="rId8" w:history="1">
        <w:r w:rsidR="00545665" w:rsidRPr="008574D9">
          <w:rPr>
            <w:rStyle w:val="ad"/>
            <w:rFonts w:ascii="Times New Roman" w:eastAsia="宋体" w:hAnsi="Times New Roman"/>
          </w:rPr>
          <w:t>https://www.virtualbox.org/wiki/Downloads</w:t>
        </w:r>
      </w:hyperlink>
      <w:r w:rsidR="00510C36" w:rsidRPr="008574D9">
        <w:rPr>
          <w:rFonts w:ascii="Times New Roman" w:eastAsia="宋体" w:hAnsi="Times New Roman" w:hint="eastAsia"/>
        </w:rPr>
        <w:t>；</w:t>
      </w:r>
    </w:p>
    <w:p w14:paraId="64F83D2E" w14:textId="77777777" w:rsidR="001769F9" w:rsidRPr="008574D9" w:rsidRDefault="0090181E" w:rsidP="00F202C3">
      <w:pPr>
        <w:pStyle w:val="a8"/>
        <w:numPr>
          <w:ilvl w:val="0"/>
          <w:numId w:val="28"/>
        </w:numPr>
        <w:spacing w:line="276" w:lineRule="auto"/>
        <w:ind w:firstLineChars="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 w:hint="eastAsia"/>
        </w:rPr>
        <w:t>可</w:t>
      </w:r>
      <w:r w:rsidR="006A6AC3" w:rsidRPr="008574D9">
        <w:rPr>
          <w:rFonts w:ascii="Times New Roman" w:eastAsia="宋体" w:hAnsi="Times New Roman" w:hint="eastAsia"/>
        </w:rPr>
        <w:t>选择一直</w:t>
      </w:r>
      <w:r w:rsidRPr="008574D9">
        <w:rPr>
          <w:rFonts w:ascii="Times New Roman" w:eastAsia="宋体" w:hAnsi="Times New Roman" w:hint="eastAsia"/>
        </w:rPr>
        <w:t>next</w:t>
      </w:r>
      <w:r w:rsidR="00510C36" w:rsidRPr="008574D9">
        <w:rPr>
          <w:rFonts w:ascii="Times New Roman" w:eastAsia="宋体" w:hAnsi="Times New Roman" w:hint="eastAsia"/>
        </w:rPr>
        <w:t>；</w:t>
      </w:r>
      <w:r w:rsidR="00332A06" w:rsidRPr="008574D9">
        <w:rPr>
          <w:rFonts w:ascii="Times New Roman" w:eastAsia="宋体" w:hAnsi="Times New Roman" w:hint="eastAsia"/>
        </w:rPr>
        <w:t>然后</w:t>
      </w:r>
      <w:r w:rsidR="00C86C53" w:rsidRPr="008574D9">
        <w:rPr>
          <w:rFonts w:ascii="Times New Roman" w:eastAsia="宋体" w:hAnsi="Times New Roman" w:hint="eastAsia"/>
        </w:rPr>
        <w:t>运行</w:t>
      </w:r>
      <w:r w:rsidR="001769F9" w:rsidRPr="008574D9">
        <w:rPr>
          <w:rFonts w:ascii="Times New Roman" w:eastAsia="宋体" w:hAnsi="Times New Roman" w:hint="eastAsia"/>
        </w:rPr>
        <w:t>VirtualBox</w:t>
      </w:r>
      <w:r w:rsidR="00510C36" w:rsidRPr="008574D9">
        <w:rPr>
          <w:rFonts w:ascii="Times New Roman" w:eastAsia="宋体" w:hAnsi="Times New Roman" w:hint="eastAsia"/>
        </w:rPr>
        <w:t>；</w:t>
      </w:r>
    </w:p>
    <w:p w14:paraId="224FEE72" w14:textId="77777777" w:rsidR="0090181E" w:rsidRPr="008574D9" w:rsidRDefault="001769F9" w:rsidP="00F202C3">
      <w:pPr>
        <w:pStyle w:val="a8"/>
        <w:numPr>
          <w:ilvl w:val="0"/>
          <w:numId w:val="28"/>
        </w:numPr>
        <w:spacing w:line="276" w:lineRule="auto"/>
        <w:ind w:firstLineChars="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 w:hint="eastAsia"/>
        </w:rPr>
        <w:t>配置并安装</w:t>
      </w:r>
      <w:r w:rsidRPr="008574D9">
        <w:rPr>
          <w:rFonts w:ascii="Times New Roman" w:eastAsia="宋体" w:hAnsi="Times New Roman" w:hint="eastAsia"/>
        </w:rPr>
        <w:t>Linux</w:t>
      </w:r>
      <w:r w:rsidRPr="008574D9">
        <w:rPr>
          <w:rFonts w:ascii="Times New Roman" w:eastAsia="宋体" w:hAnsi="Times New Roman" w:hint="eastAsia"/>
        </w:rPr>
        <w:t>系统，</w:t>
      </w:r>
      <w:r w:rsidR="00D41095" w:rsidRPr="008574D9">
        <w:rPr>
          <w:rFonts w:ascii="Times New Roman" w:eastAsia="宋体" w:hAnsi="Times New Roman" w:hint="eastAsia"/>
        </w:rPr>
        <w:t>可参考博客</w:t>
      </w:r>
      <w:hyperlink r:id="rId9" w:history="1">
        <w:r w:rsidR="00971A50" w:rsidRPr="008574D9">
          <w:rPr>
            <w:rStyle w:val="ad"/>
            <w:rFonts w:ascii="Times New Roman" w:eastAsia="宋体" w:hAnsi="Times New Roman"/>
          </w:rPr>
          <w:t>https://www.cnblogs.com/rocedu/p/6012545.html</w:t>
        </w:r>
      </w:hyperlink>
      <w:r w:rsidR="00971A50" w:rsidRPr="008574D9">
        <w:rPr>
          <w:rFonts w:ascii="Times New Roman" w:eastAsia="宋体" w:hAnsi="Times New Roman" w:hint="eastAsia"/>
        </w:rPr>
        <w:t>。</w:t>
      </w:r>
    </w:p>
    <w:p w14:paraId="6F7B51FE" w14:textId="77777777" w:rsidR="00C832F6" w:rsidRPr="008574D9" w:rsidRDefault="00BF1214" w:rsidP="00F202C3">
      <w:pPr>
        <w:pStyle w:val="3"/>
        <w:spacing w:line="276" w:lineRule="auto"/>
        <w:rPr>
          <w:rFonts w:ascii="Times New Roman" w:eastAsia="宋体" w:hAnsi="Times New Roman"/>
        </w:rPr>
      </w:pPr>
      <w:bookmarkStart w:id="4" w:name="_Toc23520001"/>
      <w:r w:rsidRPr="008574D9">
        <w:rPr>
          <w:rFonts w:ascii="Times New Roman" w:eastAsia="宋体" w:hAnsi="Times New Roman" w:hint="eastAsia"/>
        </w:rPr>
        <w:t>建立与</w:t>
      </w:r>
      <w:r w:rsidRPr="008574D9">
        <w:rPr>
          <w:rFonts w:ascii="Times New Roman" w:eastAsia="宋体" w:hAnsi="Times New Roman" w:hint="eastAsia"/>
        </w:rPr>
        <w:t>Windows</w:t>
      </w:r>
      <w:r w:rsidRPr="008574D9">
        <w:rPr>
          <w:rFonts w:ascii="Times New Roman" w:eastAsia="宋体" w:hAnsi="Times New Roman" w:hint="eastAsia"/>
        </w:rPr>
        <w:t>可</w:t>
      </w:r>
      <w:r w:rsidR="00B32060" w:rsidRPr="008574D9">
        <w:rPr>
          <w:rFonts w:ascii="Times New Roman" w:eastAsia="宋体" w:hAnsi="Times New Roman" w:hint="eastAsia"/>
        </w:rPr>
        <w:t>同步</w:t>
      </w:r>
      <w:r w:rsidRPr="008574D9">
        <w:rPr>
          <w:rFonts w:ascii="Times New Roman" w:eastAsia="宋体" w:hAnsi="Times New Roman" w:hint="eastAsia"/>
        </w:rPr>
        <w:t>的文件夹</w:t>
      </w:r>
      <w:bookmarkEnd w:id="4"/>
    </w:p>
    <w:p w14:paraId="69058185" w14:textId="77777777" w:rsidR="003701A4" w:rsidRPr="008574D9" w:rsidRDefault="008F34AF" w:rsidP="00F202C3">
      <w:pPr>
        <w:spacing w:line="276" w:lineRule="auto"/>
        <w:ind w:firstLine="42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 w:hint="eastAsia"/>
        </w:rPr>
        <w:t>为什么要</w:t>
      </w:r>
      <w:r w:rsidR="005B4CD0" w:rsidRPr="008574D9">
        <w:rPr>
          <w:rFonts w:ascii="Times New Roman" w:eastAsia="宋体" w:hAnsi="Times New Roman" w:hint="eastAsia"/>
        </w:rPr>
        <w:t>建立“共享文件夹”</w:t>
      </w:r>
      <w:r w:rsidRPr="008574D9">
        <w:rPr>
          <w:rFonts w:ascii="Times New Roman" w:eastAsia="宋体" w:hAnsi="Times New Roman" w:hint="eastAsia"/>
        </w:rPr>
        <w:t>？可以在</w:t>
      </w:r>
      <w:r w:rsidRPr="008574D9">
        <w:rPr>
          <w:rFonts w:ascii="Times New Roman" w:eastAsia="宋体" w:hAnsi="Times New Roman" w:hint="eastAsia"/>
        </w:rPr>
        <w:t>windows</w:t>
      </w:r>
      <w:r w:rsidRPr="008574D9">
        <w:rPr>
          <w:rFonts w:ascii="Times New Roman" w:eastAsia="宋体" w:hAnsi="Times New Roman" w:hint="eastAsia"/>
        </w:rPr>
        <w:t>下面直接编辑呀</w:t>
      </w:r>
      <w:r w:rsidRPr="008574D9">
        <w:rPr>
          <w:rFonts w:ascii="Times New Roman" w:eastAsia="宋体" w:hAnsi="Times New Roman" w:hint="eastAsia"/>
        </w:rPr>
        <w:t>~~</w:t>
      </w:r>
    </w:p>
    <w:p w14:paraId="1346BC16" w14:textId="77777777" w:rsidR="007E2E24" w:rsidRPr="008574D9" w:rsidRDefault="003701A4" w:rsidP="00F202C3">
      <w:pPr>
        <w:pStyle w:val="a8"/>
        <w:numPr>
          <w:ilvl w:val="0"/>
          <w:numId w:val="31"/>
        </w:numPr>
        <w:spacing w:line="276" w:lineRule="auto"/>
        <w:ind w:firstLineChars="0"/>
        <w:rPr>
          <w:rFonts w:ascii="Times New Roman" w:eastAsia="宋体" w:hAnsi="Times New Roman"/>
          <w:b/>
          <w:bCs/>
        </w:rPr>
      </w:pPr>
      <w:r w:rsidRPr="008574D9">
        <w:rPr>
          <w:rFonts w:ascii="Times New Roman" w:eastAsia="宋体" w:hAnsi="Times New Roman" w:hint="eastAsia"/>
          <w:b/>
          <w:bCs/>
        </w:rPr>
        <w:t>配置虚拟机，安装增强功能</w:t>
      </w:r>
      <w:r w:rsidR="00A203CB" w:rsidRPr="008574D9">
        <w:rPr>
          <w:rFonts w:ascii="Times New Roman" w:eastAsia="宋体" w:hAnsi="Times New Roman" w:hint="eastAsia"/>
          <w:b/>
          <w:bCs/>
        </w:rPr>
        <w:t>。</w:t>
      </w:r>
    </w:p>
    <w:p w14:paraId="1BAA59A2" w14:textId="77777777" w:rsidR="007E2E24" w:rsidRPr="008574D9" w:rsidRDefault="003701A4" w:rsidP="00F202C3">
      <w:pPr>
        <w:pStyle w:val="a8"/>
        <w:spacing w:line="276" w:lineRule="auto"/>
        <w:ind w:left="780" w:firstLineChars="0" w:firstLine="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 w:hint="eastAsia"/>
        </w:rPr>
        <w:t>如下图</w:t>
      </w:r>
      <w:r w:rsidR="00A203CB" w:rsidRPr="008574D9">
        <w:rPr>
          <w:rFonts w:ascii="Times New Roman" w:eastAsia="宋体" w:hAnsi="Times New Roman" w:hint="eastAsia"/>
        </w:rPr>
        <w:t>，</w:t>
      </w:r>
      <w:r w:rsidR="008D15E5" w:rsidRPr="008574D9">
        <w:rPr>
          <w:rFonts w:ascii="Times New Roman" w:eastAsia="宋体" w:hAnsi="Times New Roman" w:hint="eastAsia"/>
        </w:rPr>
        <w:t>蓝色字体的“第一步”，红色字体的“第二步”</w:t>
      </w:r>
      <w:r w:rsidR="007E2E24" w:rsidRPr="008574D9">
        <w:rPr>
          <w:rFonts w:ascii="Times New Roman" w:eastAsia="宋体" w:hAnsi="Times New Roman" w:hint="eastAsia"/>
        </w:rPr>
        <w:t>。</w:t>
      </w:r>
    </w:p>
    <w:p w14:paraId="713D53D2" w14:textId="77777777" w:rsidR="007E2E24" w:rsidRPr="008574D9" w:rsidRDefault="007E2E24" w:rsidP="00F202C3">
      <w:pPr>
        <w:pStyle w:val="a8"/>
        <w:spacing w:line="276" w:lineRule="auto"/>
        <w:ind w:left="780" w:firstLineChars="0" w:firstLine="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 w:hint="eastAsia"/>
        </w:rPr>
        <w:t>此处测试版本为</w:t>
      </w:r>
      <w:r w:rsidRPr="008574D9">
        <w:rPr>
          <w:rFonts w:ascii="Times New Roman" w:eastAsia="宋体" w:hAnsi="Times New Roman" w:hint="eastAsia"/>
        </w:rPr>
        <w:t>VirtualBox</w:t>
      </w:r>
      <w:r w:rsidRPr="008574D9">
        <w:rPr>
          <w:rFonts w:ascii="Times New Roman" w:eastAsia="宋体" w:hAnsi="Times New Roman"/>
        </w:rPr>
        <w:t>5</w:t>
      </w:r>
      <w:r w:rsidRPr="008574D9">
        <w:rPr>
          <w:rFonts w:ascii="Times New Roman" w:eastAsia="宋体" w:hAnsi="Times New Roman" w:hint="eastAsia"/>
        </w:rPr>
        <w:t>.</w:t>
      </w:r>
      <w:r w:rsidRPr="008574D9">
        <w:rPr>
          <w:rFonts w:ascii="Times New Roman" w:eastAsia="宋体" w:hAnsi="Times New Roman"/>
        </w:rPr>
        <w:t>2</w:t>
      </w:r>
      <w:r w:rsidRPr="008574D9">
        <w:rPr>
          <w:rFonts w:ascii="Times New Roman" w:eastAsia="宋体" w:hAnsi="Times New Roman" w:hint="eastAsia"/>
        </w:rPr>
        <w:t>版本，输入开机密码之后，就</w:t>
      </w:r>
      <w:r w:rsidR="00E93B08" w:rsidRPr="008574D9">
        <w:rPr>
          <w:rFonts w:ascii="Times New Roman" w:eastAsia="宋体" w:hAnsi="Times New Roman" w:hint="eastAsia"/>
        </w:rPr>
        <w:t>能自动安装完毕</w:t>
      </w:r>
      <w:r w:rsidRPr="008574D9">
        <w:rPr>
          <w:rFonts w:ascii="Times New Roman" w:eastAsia="宋体" w:hAnsi="Times New Roman" w:hint="eastAsia"/>
        </w:rPr>
        <w:t>。</w:t>
      </w:r>
    </w:p>
    <w:p w14:paraId="58C5936D" w14:textId="77777777" w:rsidR="003701A4" w:rsidRPr="008574D9" w:rsidRDefault="007726E3" w:rsidP="00F202C3">
      <w:pPr>
        <w:spacing w:line="276" w:lineRule="auto"/>
        <w:jc w:val="center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/>
          <w:noProof/>
        </w:rPr>
        <w:drawing>
          <wp:inline distT="0" distB="0" distL="0" distR="0" wp14:anchorId="6752925A" wp14:editId="65C56447">
            <wp:extent cx="5185231" cy="303739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3421" cy="307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5AB6B" w14:textId="77777777" w:rsidR="003701A4" w:rsidRPr="008574D9" w:rsidRDefault="003701A4" w:rsidP="00F202C3">
      <w:pPr>
        <w:pStyle w:val="a8"/>
        <w:numPr>
          <w:ilvl w:val="0"/>
          <w:numId w:val="31"/>
        </w:numPr>
        <w:spacing w:line="276" w:lineRule="auto"/>
        <w:ind w:firstLineChars="0"/>
        <w:rPr>
          <w:rFonts w:ascii="Times New Roman" w:eastAsia="宋体" w:hAnsi="Times New Roman"/>
          <w:b/>
          <w:bCs/>
        </w:rPr>
      </w:pPr>
      <w:r w:rsidRPr="008574D9">
        <w:rPr>
          <w:rFonts w:ascii="Times New Roman" w:eastAsia="宋体" w:hAnsi="Times New Roman" w:hint="eastAsia"/>
          <w:b/>
          <w:bCs/>
        </w:rPr>
        <w:t>配置共享文件夹</w:t>
      </w:r>
    </w:p>
    <w:p w14:paraId="0A7DF427" w14:textId="77777777" w:rsidR="009259D2" w:rsidRPr="008574D9" w:rsidRDefault="009259D2" w:rsidP="00F202C3">
      <w:pPr>
        <w:pStyle w:val="a8"/>
        <w:spacing w:line="276" w:lineRule="auto"/>
        <w:ind w:left="780" w:firstLineChars="0" w:firstLine="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 w:hint="eastAsia"/>
        </w:rPr>
        <w:t>按图中操作</w:t>
      </w:r>
      <w:r w:rsidR="00893575" w:rsidRPr="008574D9">
        <w:rPr>
          <w:rFonts w:ascii="Times New Roman" w:eastAsia="宋体" w:hAnsi="Times New Roman" w:hint="eastAsia"/>
        </w:rPr>
        <w:t>，点击“共享文件夹”。</w:t>
      </w:r>
    </w:p>
    <w:p w14:paraId="1D0C2C33" w14:textId="77777777" w:rsidR="00985965" w:rsidRPr="008574D9" w:rsidRDefault="00985965" w:rsidP="00F202C3">
      <w:pPr>
        <w:pStyle w:val="a8"/>
        <w:spacing w:line="276" w:lineRule="auto"/>
        <w:ind w:left="780" w:firstLineChars="0" w:firstLine="0"/>
        <w:jc w:val="center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/>
          <w:noProof/>
        </w:rPr>
        <w:lastRenderedPageBreak/>
        <w:drawing>
          <wp:inline distT="0" distB="0" distL="0" distR="0" wp14:anchorId="60A4F2F9" wp14:editId="330A2BF9">
            <wp:extent cx="3266034" cy="1669773"/>
            <wp:effectExtent l="0" t="0" r="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8577" cy="169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8648F" w14:textId="77777777" w:rsidR="00F202C3" w:rsidRPr="008574D9" w:rsidRDefault="00F202C3" w:rsidP="00F202C3">
      <w:pPr>
        <w:pStyle w:val="a8"/>
        <w:spacing w:line="276" w:lineRule="auto"/>
        <w:ind w:left="780" w:firstLineChars="0" w:firstLine="0"/>
        <w:jc w:val="center"/>
        <w:rPr>
          <w:rFonts w:ascii="Times New Roman" w:eastAsia="宋体" w:hAnsi="Times New Roman"/>
        </w:rPr>
      </w:pPr>
    </w:p>
    <w:p w14:paraId="1806BF75" w14:textId="77777777" w:rsidR="003701A4" w:rsidRPr="008574D9" w:rsidRDefault="00893575" w:rsidP="00F202C3">
      <w:pPr>
        <w:pStyle w:val="a8"/>
        <w:spacing w:line="276" w:lineRule="auto"/>
        <w:ind w:left="780" w:firstLineChars="0" w:firstLine="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 w:hint="eastAsia"/>
        </w:rPr>
        <w:t>然后，</w:t>
      </w:r>
      <w:r w:rsidR="004C621D" w:rsidRPr="008574D9">
        <w:rPr>
          <w:rFonts w:ascii="Times New Roman" w:eastAsia="宋体" w:hAnsi="Times New Roman" w:hint="eastAsia"/>
        </w:rPr>
        <w:t>指定需要共享</w:t>
      </w:r>
      <w:r w:rsidR="004C621D" w:rsidRPr="008574D9">
        <w:rPr>
          <w:rFonts w:ascii="Times New Roman" w:eastAsia="宋体" w:hAnsi="Times New Roman" w:hint="eastAsia"/>
        </w:rPr>
        <w:t>/</w:t>
      </w:r>
      <w:r w:rsidR="004C621D" w:rsidRPr="008574D9">
        <w:rPr>
          <w:rFonts w:ascii="Times New Roman" w:eastAsia="宋体" w:hAnsi="Times New Roman" w:hint="eastAsia"/>
        </w:rPr>
        <w:t>同步的文件夹。</w:t>
      </w:r>
      <w:r w:rsidR="00C315E5" w:rsidRPr="008574D9">
        <w:rPr>
          <w:rFonts w:ascii="Times New Roman" w:eastAsia="宋体" w:hAnsi="Times New Roman" w:hint="eastAsia"/>
        </w:rPr>
        <w:t>共有</w:t>
      </w:r>
      <w:r w:rsidR="00C315E5" w:rsidRPr="008574D9">
        <w:rPr>
          <w:rFonts w:ascii="Times New Roman" w:eastAsia="宋体" w:hAnsi="Times New Roman"/>
        </w:rPr>
        <w:t>3</w:t>
      </w:r>
      <w:r w:rsidR="00C315E5" w:rsidRPr="008574D9">
        <w:rPr>
          <w:rFonts w:ascii="Times New Roman" w:eastAsia="宋体" w:hAnsi="Times New Roman" w:hint="eastAsia"/>
        </w:rPr>
        <w:t>步。</w:t>
      </w:r>
    </w:p>
    <w:p w14:paraId="55EBA892" w14:textId="77777777" w:rsidR="003701A4" w:rsidRPr="008574D9" w:rsidRDefault="00261F26" w:rsidP="00F202C3">
      <w:pPr>
        <w:spacing w:line="276" w:lineRule="auto"/>
        <w:jc w:val="center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/>
          <w:noProof/>
        </w:rPr>
        <w:drawing>
          <wp:inline distT="0" distB="0" distL="0" distR="0" wp14:anchorId="2845D06A" wp14:editId="19594DFF">
            <wp:extent cx="5184251" cy="316714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4424" cy="318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EC44D" w14:textId="77777777" w:rsidR="00F202C3" w:rsidRPr="008574D9" w:rsidRDefault="00F202C3" w:rsidP="00F202C3">
      <w:pPr>
        <w:spacing w:line="276" w:lineRule="auto"/>
        <w:jc w:val="center"/>
        <w:rPr>
          <w:rFonts w:ascii="Times New Roman" w:eastAsia="宋体" w:hAnsi="Times New Roman"/>
        </w:rPr>
      </w:pPr>
    </w:p>
    <w:p w14:paraId="67ADA0F3" w14:textId="77777777" w:rsidR="00C7731D" w:rsidRPr="008574D9" w:rsidRDefault="00D040AC" w:rsidP="00F202C3">
      <w:pPr>
        <w:pStyle w:val="a8"/>
        <w:numPr>
          <w:ilvl w:val="0"/>
          <w:numId w:val="31"/>
        </w:numPr>
        <w:spacing w:line="276" w:lineRule="auto"/>
        <w:ind w:firstLineChars="0"/>
        <w:rPr>
          <w:rFonts w:ascii="Times New Roman" w:eastAsia="宋体" w:hAnsi="Times New Roman"/>
          <w:b/>
          <w:bCs/>
        </w:rPr>
      </w:pPr>
      <w:r w:rsidRPr="008574D9">
        <w:rPr>
          <w:rFonts w:ascii="Times New Roman" w:eastAsia="宋体" w:hAnsi="Times New Roman" w:hint="eastAsia"/>
          <w:b/>
          <w:bCs/>
        </w:rPr>
        <w:t>将此文件夹</w:t>
      </w:r>
      <w:r w:rsidR="003701A4" w:rsidRPr="008574D9">
        <w:rPr>
          <w:rFonts w:ascii="Times New Roman" w:eastAsia="宋体" w:hAnsi="Times New Roman" w:hint="eastAsia"/>
          <w:b/>
          <w:bCs/>
        </w:rPr>
        <w:t>挂载到</w:t>
      </w:r>
      <w:r w:rsidR="003701A4" w:rsidRPr="008574D9">
        <w:rPr>
          <w:rFonts w:ascii="Times New Roman" w:eastAsia="宋体" w:hAnsi="Times New Roman" w:hint="eastAsia"/>
          <w:b/>
          <w:bCs/>
        </w:rPr>
        <w:t>ubuntu</w:t>
      </w:r>
      <w:r w:rsidR="007477B3" w:rsidRPr="008574D9">
        <w:rPr>
          <w:rFonts w:ascii="Times New Roman" w:eastAsia="宋体" w:hAnsi="Times New Roman" w:hint="eastAsia"/>
          <w:b/>
          <w:bCs/>
        </w:rPr>
        <w:t>系统中</w:t>
      </w:r>
    </w:p>
    <w:p w14:paraId="0B048876" w14:textId="77777777" w:rsidR="000A639A" w:rsidRPr="008574D9" w:rsidRDefault="00C7731D" w:rsidP="00F202C3">
      <w:pPr>
        <w:pStyle w:val="a8"/>
        <w:spacing w:line="276" w:lineRule="auto"/>
        <w:ind w:left="780" w:firstLineChars="0" w:firstLine="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 w:hint="eastAsia"/>
        </w:rPr>
        <w:t>先</w:t>
      </w:r>
      <w:r w:rsidR="003701A4" w:rsidRPr="008574D9">
        <w:rPr>
          <w:rFonts w:ascii="Times New Roman" w:eastAsia="宋体" w:hAnsi="Times New Roman" w:hint="eastAsia"/>
        </w:rPr>
        <w:t>在</w:t>
      </w:r>
      <w:r w:rsidR="003701A4" w:rsidRPr="008574D9">
        <w:rPr>
          <w:rFonts w:ascii="Times New Roman" w:eastAsia="宋体" w:hAnsi="Times New Roman" w:hint="eastAsia"/>
        </w:rPr>
        <w:t>ubuntu</w:t>
      </w:r>
      <w:r w:rsidR="003701A4" w:rsidRPr="008574D9">
        <w:rPr>
          <w:rFonts w:ascii="Times New Roman" w:eastAsia="宋体" w:hAnsi="Times New Roman" w:hint="eastAsia"/>
        </w:rPr>
        <w:t>上建立一个文件夹，比如</w:t>
      </w:r>
      <w:r w:rsidR="003701A4" w:rsidRPr="008574D9">
        <w:rPr>
          <w:rFonts w:ascii="Times New Roman" w:eastAsia="宋体" w:hAnsi="Times New Roman" w:hint="eastAsia"/>
        </w:rPr>
        <w:t>/mnt</w:t>
      </w:r>
      <w:r w:rsidR="003701A4" w:rsidRPr="008574D9">
        <w:rPr>
          <w:rFonts w:ascii="Times New Roman" w:eastAsia="宋体" w:hAnsi="Times New Roman"/>
        </w:rPr>
        <w:t>/</w:t>
      </w:r>
      <w:r w:rsidR="003701A4" w:rsidRPr="008574D9">
        <w:rPr>
          <w:rFonts w:ascii="Times New Roman" w:eastAsia="宋体" w:hAnsi="Times New Roman" w:hint="eastAsia"/>
        </w:rPr>
        <w:t>shareFiles</w:t>
      </w:r>
      <w:r w:rsidR="003701A4" w:rsidRPr="008574D9">
        <w:rPr>
          <w:rFonts w:ascii="Times New Roman" w:eastAsia="宋体" w:hAnsi="Times New Roman" w:hint="eastAsia"/>
        </w:rPr>
        <w:t>，命令如下</w:t>
      </w:r>
      <w:r w:rsidR="00980387" w:rsidRPr="008574D9">
        <w:rPr>
          <w:rFonts w:ascii="Times New Roman" w:eastAsia="宋体" w:hAnsi="Times New Roman" w:hint="eastAsia"/>
        </w:rPr>
        <w:t>：</w:t>
      </w:r>
    </w:p>
    <w:p w14:paraId="47F3C5D9" w14:textId="77777777" w:rsidR="003701A4" w:rsidRPr="008574D9" w:rsidRDefault="003701A4" w:rsidP="00F202C3">
      <w:pPr>
        <w:pStyle w:val="a8"/>
        <w:spacing w:line="276" w:lineRule="auto"/>
        <w:ind w:left="780" w:firstLineChars="300" w:firstLine="630"/>
        <w:rPr>
          <w:rFonts w:ascii="Times New Roman" w:eastAsia="宋体" w:hAnsi="Times New Roman"/>
          <w:b/>
          <w:bCs/>
          <w:color w:val="00B0F0"/>
        </w:rPr>
      </w:pPr>
      <w:r w:rsidRPr="008574D9">
        <w:rPr>
          <w:rFonts w:ascii="Times New Roman" w:eastAsia="宋体" w:hAnsi="Times New Roman" w:hint="eastAsia"/>
          <w:color w:val="00B0F0"/>
        </w:rPr>
        <w:t>sudo</w:t>
      </w:r>
      <w:r w:rsidRPr="008574D9">
        <w:rPr>
          <w:rFonts w:ascii="Times New Roman" w:eastAsia="宋体" w:hAnsi="Times New Roman"/>
          <w:color w:val="00B0F0"/>
        </w:rPr>
        <w:t xml:space="preserve"> </w:t>
      </w:r>
      <w:r w:rsidRPr="008574D9">
        <w:rPr>
          <w:rFonts w:ascii="Times New Roman" w:eastAsia="宋体" w:hAnsi="Times New Roman" w:hint="eastAsia"/>
          <w:color w:val="00B0F0"/>
        </w:rPr>
        <w:t>mkdir</w:t>
      </w:r>
      <w:r w:rsidRPr="008574D9">
        <w:rPr>
          <w:rFonts w:ascii="Times New Roman" w:eastAsia="宋体" w:hAnsi="Times New Roman"/>
          <w:color w:val="00B0F0"/>
        </w:rPr>
        <w:t xml:space="preserve"> /mnt/shareFiles</w:t>
      </w:r>
    </w:p>
    <w:p w14:paraId="6DF9EB66" w14:textId="77777777" w:rsidR="003701A4" w:rsidRPr="008574D9" w:rsidRDefault="003701A4" w:rsidP="00F202C3">
      <w:pPr>
        <w:pStyle w:val="a8"/>
        <w:spacing w:line="276" w:lineRule="auto"/>
        <w:ind w:left="780" w:firstLineChars="0" w:firstLine="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 w:hint="eastAsia"/>
        </w:rPr>
        <w:t>然后挂载命令为</w:t>
      </w:r>
      <w:r w:rsidR="00980387" w:rsidRPr="008574D9">
        <w:rPr>
          <w:rFonts w:ascii="Times New Roman" w:eastAsia="宋体" w:hAnsi="Times New Roman" w:hint="eastAsia"/>
        </w:rPr>
        <w:t>：</w:t>
      </w:r>
    </w:p>
    <w:p w14:paraId="27C89288" w14:textId="77777777" w:rsidR="003701A4" w:rsidRPr="008574D9" w:rsidRDefault="003701A4" w:rsidP="00F202C3">
      <w:pPr>
        <w:spacing w:line="276" w:lineRule="auto"/>
        <w:ind w:left="360" w:firstLineChars="500" w:firstLine="1050"/>
        <w:rPr>
          <w:rFonts w:ascii="Times New Roman" w:eastAsia="宋体" w:hAnsi="Times New Roman" w:cs="Arial"/>
          <w:color w:val="00B0F0"/>
          <w:shd w:val="clear" w:color="auto" w:fill="FFFFFF"/>
        </w:rPr>
      </w:pPr>
      <w:r w:rsidRPr="008574D9">
        <w:rPr>
          <w:rFonts w:ascii="Times New Roman" w:eastAsia="宋体" w:hAnsi="Times New Roman" w:cs="Arial"/>
          <w:color w:val="00B0F0"/>
          <w:shd w:val="clear" w:color="auto" w:fill="FFFFFF"/>
        </w:rPr>
        <w:t>sudo mount -t vboxsf “</w:t>
      </w:r>
      <w:r w:rsidRPr="008574D9">
        <w:rPr>
          <w:rFonts w:ascii="Times New Roman" w:eastAsia="宋体" w:hAnsi="Times New Roman" w:cs="Arial" w:hint="eastAsia"/>
          <w:color w:val="00B0F0"/>
          <w:shd w:val="clear" w:color="auto" w:fill="FFFFFF"/>
        </w:rPr>
        <w:t>第二步中的共享文件夹名称</w:t>
      </w:r>
      <w:r w:rsidRPr="008574D9">
        <w:rPr>
          <w:rFonts w:ascii="Times New Roman" w:eastAsia="宋体" w:hAnsi="Times New Roman" w:cs="Arial"/>
          <w:color w:val="00B0F0"/>
          <w:shd w:val="clear" w:color="auto" w:fill="FFFFFF"/>
        </w:rPr>
        <w:t xml:space="preserve">” </w:t>
      </w:r>
      <w:r w:rsidRPr="008574D9">
        <w:rPr>
          <w:rFonts w:ascii="Times New Roman" w:eastAsia="宋体" w:hAnsi="Times New Roman" w:cs="Arial" w:hint="eastAsia"/>
          <w:color w:val="00B0F0"/>
          <w:shd w:val="clear" w:color="auto" w:fill="FFFFFF"/>
        </w:rPr>
        <w:t>“第三步中在</w:t>
      </w:r>
      <w:r w:rsidRPr="008574D9">
        <w:rPr>
          <w:rFonts w:ascii="Times New Roman" w:eastAsia="宋体" w:hAnsi="Times New Roman" w:cs="Arial" w:hint="eastAsia"/>
          <w:color w:val="00B0F0"/>
          <w:shd w:val="clear" w:color="auto" w:fill="FFFFFF"/>
        </w:rPr>
        <w:t>ubuntu</w:t>
      </w:r>
      <w:r w:rsidRPr="008574D9">
        <w:rPr>
          <w:rFonts w:ascii="Times New Roman" w:eastAsia="宋体" w:hAnsi="Times New Roman" w:cs="Arial" w:hint="eastAsia"/>
          <w:color w:val="00B0F0"/>
          <w:shd w:val="clear" w:color="auto" w:fill="FFFFFF"/>
        </w:rPr>
        <w:t>中新建立的文件夹”</w:t>
      </w:r>
    </w:p>
    <w:p w14:paraId="54AA233A" w14:textId="77777777" w:rsidR="00950219" w:rsidRPr="008574D9" w:rsidRDefault="00950219" w:rsidP="00F202C3">
      <w:pPr>
        <w:spacing w:line="276" w:lineRule="auto"/>
        <w:ind w:left="360" w:firstLineChars="500" w:firstLine="1050"/>
        <w:rPr>
          <w:rFonts w:ascii="Times New Roman" w:eastAsia="宋体" w:hAnsi="Times New Roman"/>
          <w:color w:val="ED7D31" w:themeColor="accent2"/>
        </w:rPr>
      </w:pPr>
      <w:r w:rsidRPr="008574D9">
        <w:rPr>
          <w:rFonts w:ascii="Times New Roman" w:eastAsia="宋体" w:hAnsi="Times New Roman" w:cs="Arial" w:hint="eastAsia"/>
          <w:color w:val="ED7D31" w:themeColor="accent2"/>
          <w:shd w:val="clear" w:color="auto" w:fill="FFFFFF"/>
        </w:rPr>
        <w:t>注：共享文件夹名称，请在</w:t>
      </w:r>
      <w:r w:rsidR="00CD7F2C" w:rsidRPr="008574D9">
        <w:rPr>
          <w:rFonts w:ascii="Times New Roman" w:eastAsia="宋体" w:hAnsi="Times New Roman" w:cs="Arial" w:hint="eastAsia"/>
          <w:color w:val="ED7D31" w:themeColor="accent2"/>
          <w:shd w:val="clear" w:color="auto" w:fill="FFFFFF"/>
        </w:rPr>
        <w:t>第</w:t>
      </w:r>
      <w:r w:rsidR="00CD7F2C" w:rsidRPr="008574D9">
        <w:rPr>
          <w:rFonts w:ascii="Times New Roman" w:eastAsia="宋体" w:hAnsi="Times New Roman" w:cs="Arial" w:hint="eastAsia"/>
          <w:color w:val="ED7D31" w:themeColor="accent2"/>
          <w:shd w:val="clear" w:color="auto" w:fill="FFFFFF"/>
        </w:rPr>
        <w:t>(</w:t>
      </w:r>
      <w:r w:rsidR="00CD7F2C" w:rsidRPr="008574D9">
        <w:rPr>
          <w:rFonts w:ascii="Times New Roman" w:eastAsia="宋体" w:hAnsi="Times New Roman" w:cs="Arial"/>
          <w:color w:val="ED7D31" w:themeColor="accent2"/>
          <w:shd w:val="clear" w:color="auto" w:fill="FFFFFF"/>
        </w:rPr>
        <w:t>2)</w:t>
      </w:r>
      <w:r w:rsidR="00CD7F2C" w:rsidRPr="008574D9">
        <w:rPr>
          <w:rFonts w:ascii="Times New Roman" w:eastAsia="宋体" w:hAnsi="Times New Roman" w:cs="Arial" w:hint="eastAsia"/>
          <w:color w:val="ED7D31" w:themeColor="accent2"/>
          <w:shd w:val="clear" w:color="auto" w:fill="FFFFFF"/>
        </w:rPr>
        <w:t>步中的第二幅</w:t>
      </w:r>
      <w:r w:rsidRPr="008574D9">
        <w:rPr>
          <w:rFonts w:ascii="Times New Roman" w:eastAsia="宋体" w:hAnsi="Times New Roman" w:cs="Arial" w:hint="eastAsia"/>
          <w:color w:val="ED7D31" w:themeColor="accent2"/>
          <w:shd w:val="clear" w:color="auto" w:fill="FFFFFF"/>
        </w:rPr>
        <w:t>图中找。</w:t>
      </w:r>
    </w:p>
    <w:p w14:paraId="1E164E46" w14:textId="77777777" w:rsidR="003701A4" w:rsidRPr="008574D9" w:rsidRDefault="003701A4" w:rsidP="00F202C3">
      <w:pPr>
        <w:spacing w:line="276" w:lineRule="auto"/>
        <w:ind w:left="360" w:firstLineChars="200" w:firstLine="42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 w:hint="eastAsia"/>
        </w:rPr>
        <w:t>在</w:t>
      </w:r>
      <w:r w:rsidR="00434550" w:rsidRPr="008574D9">
        <w:rPr>
          <w:rFonts w:ascii="Times New Roman" w:eastAsia="宋体" w:hAnsi="Times New Roman" w:hint="eastAsia"/>
        </w:rPr>
        <w:t>本</w:t>
      </w:r>
      <w:r w:rsidRPr="008574D9">
        <w:rPr>
          <w:rFonts w:ascii="Times New Roman" w:eastAsia="宋体" w:hAnsi="Times New Roman" w:hint="eastAsia"/>
        </w:rPr>
        <w:t>例中，</w:t>
      </w:r>
      <w:r w:rsidR="00434550" w:rsidRPr="008574D9">
        <w:rPr>
          <w:rFonts w:ascii="Times New Roman" w:eastAsia="宋体" w:hAnsi="Times New Roman" w:hint="eastAsia"/>
        </w:rPr>
        <w:t>完整的命令为：</w:t>
      </w:r>
    </w:p>
    <w:p w14:paraId="58C5A3FA" w14:textId="77777777" w:rsidR="003701A4" w:rsidRPr="008574D9" w:rsidRDefault="003701A4" w:rsidP="00F202C3">
      <w:pPr>
        <w:spacing w:line="276" w:lineRule="auto"/>
        <w:ind w:left="360" w:firstLineChars="500" w:firstLine="1050"/>
        <w:rPr>
          <w:rFonts w:ascii="Times New Roman" w:eastAsia="宋体" w:hAnsi="Times New Roman"/>
          <w:color w:val="00B0F0"/>
        </w:rPr>
      </w:pPr>
      <w:r w:rsidRPr="008574D9">
        <w:rPr>
          <w:rFonts w:ascii="Times New Roman" w:eastAsia="宋体" w:hAnsi="Times New Roman" w:cs="Arial"/>
          <w:color w:val="00B0F0"/>
          <w:shd w:val="clear" w:color="auto" w:fill="FFFFFF"/>
        </w:rPr>
        <w:t>sudo mount -t vboxsf ubuntuShare /mnt/shareFiles</w:t>
      </w:r>
    </w:p>
    <w:p w14:paraId="313091C7" w14:textId="77777777" w:rsidR="003701A4" w:rsidRPr="008574D9" w:rsidRDefault="003701A4" w:rsidP="00F202C3">
      <w:pPr>
        <w:pStyle w:val="a8"/>
        <w:numPr>
          <w:ilvl w:val="0"/>
          <w:numId w:val="31"/>
        </w:numPr>
        <w:spacing w:line="276" w:lineRule="auto"/>
        <w:ind w:firstLineChars="0"/>
        <w:rPr>
          <w:rFonts w:ascii="Times New Roman" w:eastAsia="宋体" w:hAnsi="Times New Roman"/>
          <w:b/>
          <w:bCs/>
        </w:rPr>
      </w:pPr>
      <w:r w:rsidRPr="008574D9">
        <w:rPr>
          <w:rFonts w:ascii="Times New Roman" w:eastAsia="宋体" w:hAnsi="Times New Roman" w:hint="eastAsia"/>
          <w:b/>
          <w:bCs/>
        </w:rPr>
        <w:t>开机自动挂载设置</w:t>
      </w:r>
    </w:p>
    <w:p w14:paraId="2F553E9C" w14:textId="77777777" w:rsidR="003701A4" w:rsidRPr="008574D9" w:rsidRDefault="00866DB8" w:rsidP="00F202C3">
      <w:pPr>
        <w:spacing w:line="276" w:lineRule="auto"/>
        <w:ind w:firstLineChars="400" w:firstLine="840"/>
        <w:rPr>
          <w:rFonts w:ascii="Times New Roman" w:eastAsia="宋体" w:hAnsi="Times New Roman" w:cs="Arial"/>
          <w:color w:val="00B0F0"/>
          <w:shd w:val="clear" w:color="auto" w:fill="FFFFFF"/>
        </w:rPr>
      </w:pPr>
      <w:r w:rsidRPr="008574D9">
        <w:rPr>
          <w:rFonts w:ascii="Times New Roman" w:eastAsia="宋体" w:hAnsi="Times New Roman" w:hint="eastAsia"/>
        </w:rPr>
        <w:t>在</w:t>
      </w:r>
      <w:r w:rsidRPr="008574D9">
        <w:rPr>
          <w:rFonts w:ascii="Times New Roman" w:eastAsia="宋体" w:hAnsi="Times New Roman" w:hint="eastAsia"/>
        </w:rPr>
        <w:t>linux</w:t>
      </w:r>
      <w:r w:rsidRPr="008574D9">
        <w:rPr>
          <w:rFonts w:ascii="Times New Roman" w:eastAsia="宋体" w:hAnsi="Times New Roman" w:hint="eastAsia"/>
        </w:rPr>
        <w:t>终端输入：</w:t>
      </w:r>
      <w:r w:rsidR="003701A4" w:rsidRPr="008574D9">
        <w:rPr>
          <w:rFonts w:ascii="Times New Roman" w:eastAsia="宋体" w:hAnsi="Times New Roman" w:cs="Arial" w:hint="eastAsia"/>
          <w:color w:val="00B0F0"/>
          <w:shd w:val="clear" w:color="auto" w:fill="FFFFFF"/>
        </w:rPr>
        <w:t>sudo</w:t>
      </w:r>
      <w:r w:rsidR="003701A4" w:rsidRPr="008574D9">
        <w:rPr>
          <w:rFonts w:ascii="Times New Roman" w:eastAsia="宋体" w:hAnsi="Times New Roman" w:cs="Arial"/>
          <w:color w:val="00B0F0"/>
          <w:shd w:val="clear" w:color="auto" w:fill="FFFFFF"/>
        </w:rPr>
        <w:t xml:space="preserve"> </w:t>
      </w:r>
      <w:r w:rsidR="003701A4" w:rsidRPr="008574D9">
        <w:rPr>
          <w:rFonts w:ascii="Times New Roman" w:eastAsia="宋体" w:hAnsi="Times New Roman" w:cs="Arial" w:hint="eastAsia"/>
          <w:color w:val="00B0F0"/>
          <w:shd w:val="clear" w:color="auto" w:fill="FFFFFF"/>
        </w:rPr>
        <w:t>gedit</w:t>
      </w:r>
      <w:r w:rsidR="003701A4" w:rsidRPr="008574D9">
        <w:rPr>
          <w:rFonts w:ascii="Times New Roman" w:eastAsia="宋体" w:hAnsi="Times New Roman" w:cs="Arial"/>
          <w:color w:val="00B0F0"/>
          <w:shd w:val="clear" w:color="auto" w:fill="FFFFFF"/>
        </w:rPr>
        <w:t xml:space="preserve"> /etc/fstab</w:t>
      </w:r>
    </w:p>
    <w:p w14:paraId="744FACCD" w14:textId="77777777" w:rsidR="00551B06" w:rsidRPr="008574D9" w:rsidRDefault="00551B06" w:rsidP="00F202C3">
      <w:pPr>
        <w:spacing w:line="276" w:lineRule="auto"/>
        <w:ind w:firstLineChars="400" w:firstLine="84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 w:hint="eastAsia"/>
        </w:rPr>
        <w:t>然后，完成下图中的编辑</w:t>
      </w:r>
      <w:r w:rsidR="00E04FB0" w:rsidRPr="008574D9">
        <w:rPr>
          <w:rFonts w:ascii="Times New Roman" w:eastAsia="宋体" w:hAnsi="Times New Roman" w:hint="eastAsia"/>
        </w:rPr>
        <w:t>，只需增加最下面的一行</w:t>
      </w:r>
    </w:p>
    <w:p w14:paraId="2FA53547" w14:textId="77777777" w:rsidR="00DA1AFD" w:rsidRPr="008574D9" w:rsidRDefault="007D036F" w:rsidP="00F202C3">
      <w:pPr>
        <w:spacing w:line="276" w:lineRule="auto"/>
        <w:ind w:left="360" w:firstLineChars="500" w:firstLine="1050"/>
        <w:rPr>
          <w:rFonts w:ascii="Times New Roman" w:eastAsia="宋体" w:hAnsi="Times New Roman" w:cs="Arial"/>
          <w:color w:val="00B0F0"/>
          <w:shd w:val="clear" w:color="auto" w:fill="FFFFFF"/>
        </w:rPr>
      </w:pPr>
      <w:r w:rsidRPr="008574D9">
        <w:rPr>
          <w:rFonts w:ascii="Times New Roman" w:eastAsia="宋体" w:hAnsi="Times New Roman" w:cs="Arial"/>
          <w:color w:val="00B0F0"/>
          <w:shd w:val="clear" w:color="auto" w:fill="FFFFFF"/>
        </w:rPr>
        <w:t>u</w:t>
      </w:r>
      <w:r w:rsidRPr="008574D9">
        <w:rPr>
          <w:rFonts w:ascii="Times New Roman" w:eastAsia="宋体" w:hAnsi="Times New Roman" w:cs="Arial" w:hint="eastAsia"/>
          <w:color w:val="00B0F0"/>
          <w:shd w:val="clear" w:color="auto" w:fill="FFFFFF"/>
        </w:rPr>
        <w:t>bun</w:t>
      </w:r>
      <w:r w:rsidRPr="008574D9">
        <w:rPr>
          <w:rFonts w:ascii="Times New Roman" w:eastAsia="宋体" w:hAnsi="Times New Roman" w:cs="Arial"/>
          <w:color w:val="00B0F0"/>
          <w:shd w:val="clear" w:color="auto" w:fill="FFFFFF"/>
        </w:rPr>
        <w:t>tuShare /mnt</w:t>
      </w:r>
      <w:r w:rsidRPr="008574D9">
        <w:rPr>
          <w:rFonts w:ascii="Times New Roman" w:eastAsia="宋体" w:hAnsi="Times New Roman" w:cs="Arial" w:hint="eastAsia"/>
          <w:color w:val="00B0F0"/>
          <w:shd w:val="clear" w:color="auto" w:fill="FFFFFF"/>
        </w:rPr>
        <w:t>/</w:t>
      </w:r>
      <w:r w:rsidRPr="008574D9">
        <w:rPr>
          <w:rFonts w:ascii="Times New Roman" w:eastAsia="宋体" w:hAnsi="Times New Roman" w:cs="Arial"/>
          <w:color w:val="00B0F0"/>
          <w:shd w:val="clear" w:color="auto" w:fill="FFFFFF"/>
        </w:rPr>
        <w:t>shareFiles vboxsf defaults 0 0</w:t>
      </w:r>
    </w:p>
    <w:p w14:paraId="6FF9A18F" w14:textId="77777777" w:rsidR="005B4CD0" w:rsidRPr="008574D9" w:rsidRDefault="003701A4" w:rsidP="00F202C3">
      <w:pPr>
        <w:spacing w:line="276" w:lineRule="auto"/>
        <w:jc w:val="center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/>
          <w:noProof/>
        </w:rPr>
        <w:lastRenderedPageBreak/>
        <w:drawing>
          <wp:inline distT="0" distB="0" distL="0" distR="0" wp14:anchorId="12120129" wp14:editId="57C34D59">
            <wp:extent cx="4707172" cy="2782424"/>
            <wp:effectExtent l="0" t="0" r="0" b="0"/>
            <wp:docPr id="1" name="图片 1" descr="C:\Users\qmzhang\AppData\Local\Temp\155028894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qmzhang\AppData\Local\Temp\1550288942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08" b="22090"/>
                    <a:stretch/>
                  </pic:blipFill>
                  <pic:spPr bwMode="auto">
                    <a:xfrm>
                      <a:off x="0" y="0"/>
                      <a:ext cx="4722416" cy="279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B7D0B3" w14:textId="77777777" w:rsidR="000319E6" w:rsidRPr="008574D9" w:rsidRDefault="0025288A" w:rsidP="00F202C3">
      <w:pPr>
        <w:pStyle w:val="2"/>
        <w:spacing w:line="276" w:lineRule="auto"/>
        <w:rPr>
          <w:rFonts w:ascii="Times New Roman" w:eastAsia="宋体" w:hAnsi="Times New Roman"/>
        </w:rPr>
      </w:pPr>
      <w:bookmarkStart w:id="5" w:name="_Toc23520002"/>
      <w:r w:rsidRPr="008574D9">
        <w:rPr>
          <w:rFonts w:ascii="Times New Roman" w:eastAsia="宋体" w:hAnsi="Times New Roman" w:hint="eastAsia"/>
        </w:rPr>
        <w:t>安装</w:t>
      </w:r>
      <w:r w:rsidRPr="008574D9">
        <w:rPr>
          <w:rFonts w:ascii="Times New Roman" w:eastAsia="宋体" w:hAnsi="Times New Roman" w:hint="eastAsia"/>
        </w:rPr>
        <w:t>docker</w:t>
      </w:r>
      <w:bookmarkEnd w:id="5"/>
    </w:p>
    <w:p w14:paraId="64CE56A4" w14:textId="77777777" w:rsidR="000319E6" w:rsidRPr="008574D9" w:rsidRDefault="004D0BDA" w:rsidP="00F202C3">
      <w:pPr>
        <w:spacing w:line="276" w:lineRule="auto"/>
        <w:ind w:firstLineChars="200" w:firstLine="420"/>
        <w:rPr>
          <w:rFonts w:ascii="Times New Roman" w:eastAsia="宋体" w:hAnsi="Times New Roman"/>
          <w:color w:val="FF0000"/>
        </w:rPr>
      </w:pPr>
      <w:r w:rsidRPr="008574D9">
        <w:rPr>
          <w:rFonts w:ascii="Times New Roman" w:eastAsia="宋体" w:hAnsi="Times New Roman" w:hint="eastAsia"/>
        </w:rPr>
        <w:t>可直接参考</w:t>
      </w:r>
      <w:r w:rsidR="004616BF" w:rsidRPr="008574D9">
        <w:rPr>
          <w:rFonts w:ascii="Times New Roman" w:eastAsia="宋体" w:hAnsi="Times New Roman" w:hint="eastAsia"/>
        </w:rPr>
        <w:t>网络中提供的</w:t>
      </w:r>
      <w:r w:rsidRPr="008574D9">
        <w:rPr>
          <w:rFonts w:ascii="Times New Roman" w:eastAsia="宋体" w:hAnsi="Times New Roman" w:hint="eastAsia"/>
        </w:rPr>
        <w:t>教程</w:t>
      </w:r>
      <w:r w:rsidR="00A932B3" w:rsidRPr="008574D9">
        <w:rPr>
          <w:rFonts w:ascii="Times New Roman" w:eastAsia="宋体" w:hAnsi="Times New Roman" w:hint="eastAsia"/>
        </w:rPr>
        <w:t>，也可直接看下面我们的简化整理。</w:t>
      </w:r>
    </w:p>
    <w:p w14:paraId="5ADEB5D5" w14:textId="77777777" w:rsidR="000319E6" w:rsidRPr="008574D9" w:rsidRDefault="00F97CE8" w:rsidP="00F202C3">
      <w:pPr>
        <w:spacing w:line="276" w:lineRule="auto"/>
        <w:ind w:firstLineChars="400" w:firstLine="840"/>
        <w:rPr>
          <w:rFonts w:ascii="Times New Roman" w:eastAsia="宋体" w:hAnsi="Times New Roman"/>
        </w:rPr>
      </w:pPr>
      <w:hyperlink r:id="rId14" w:history="1">
        <w:r w:rsidR="000319E6" w:rsidRPr="008574D9">
          <w:rPr>
            <w:rStyle w:val="ad"/>
            <w:rFonts w:ascii="Times New Roman" w:eastAsia="宋体" w:hAnsi="Times New Roman"/>
          </w:rPr>
          <w:t>https://segmentfault.com/a/1190000014066388</w:t>
        </w:r>
      </w:hyperlink>
    </w:p>
    <w:p w14:paraId="2CF28791" w14:textId="77777777" w:rsidR="000319E6" w:rsidRPr="008574D9" w:rsidRDefault="0022593F" w:rsidP="00F202C3">
      <w:pPr>
        <w:spacing w:line="276" w:lineRule="auto"/>
        <w:ind w:firstLine="42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 w:hint="eastAsia"/>
        </w:rPr>
        <w:t>此处简化如下：</w:t>
      </w:r>
    </w:p>
    <w:p w14:paraId="6F47A1AF" w14:textId="77777777" w:rsidR="0022593F" w:rsidRDefault="0022593F" w:rsidP="00F202C3">
      <w:pPr>
        <w:pStyle w:val="a8"/>
        <w:numPr>
          <w:ilvl w:val="0"/>
          <w:numId w:val="32"/>
        </w:numPr>
        <w:spacing w:line="276" w:lineRule="auto"/>
        <w:ind w:firstLineChars="0"/>
        <w:rPr>
          <w:rFonts w:ascii="Times New Roman" w:eastAsia="宋体" w:hAnsi="Times New Roman"/>
          <w:b/>
          <w:bCs/>
        </w:rPr>
      </w:pPr>
      <w:r w:rsidRPr="008574D9">
        <w:rPr>
          <w:rFonts w:ascii="Times New Roman" w:eastAsia="宋体" w:hAnsi="Times New Roman" w:hint="eastAsia"/>
          <w:b/>
          <w:bCs/>
        </w:rPr>
        <w:t>安装</w:t>
      </w:r>
      <w:r w:rsidRPr="008574D9">
        <w:rPr>
          <w:rFonts w:ascii="Times New Roman" w:eastAsia="宋体" w:hAnsi="Times New Roman"/>
          <w:b/>
          <w:bCs/>
        </w:rPr>
        <w:t xml:space="preserve"> https </w:t>
      </w:r>
      <w:r w:rsidRPr="008574D9">
        <w:rPr>
          <w:rFonts w:ascii="Times New Roman" w:eastAsia="宋体" w:hAnsi="Times New Roman"/>
          <w:b/>
          <w:bCs/>
        </w:rPr>
        <w:t>相关的软件包</w:t>
      </w:r>
    </w:p>
    <w:p w14:paraId="2A12B8E0" w14:textId="77777777" w:rsidR="009A449E" w:rsidRPr="00730B2D" w:rsidRDefault="009A449E" w:rsidP="009A449E">
      <w:pPr>
        <w:spacing w:line="276" w:lineRule="auto"/>
        <w:ind w:left="420" w:firstLineChars="200" w:firstLine="420"/>
        <w:rPr>
          <w:rFonts w:ascii="Times New Roman" w:eastAsia="宋体" w:hAnsi="Times New Roman"/>
        </w:rPr>
      </w:pPr>
      <w:r w:rsidRPr="00730B2D">
        <w:rPr>
          <w:rFonts w:ascii="Times New Roman" w:eastAsia="宋体" w:hAnsi="Times New Roman" w:hint="eastAsia"/>
        </w:rPr>
        <w:t>打开终端，输入以下命令：</w:t>
      </w:r>
    </w:p>
    <w:p w14:paraId="2B4B3E6C" w14:textId="77777777" w:rsidR="00457A1B" w:rsidRPr="008574D9" w:rsidRDefault="00457A1B" w:rsidP="00F202C3">
      <w:pPr>
        <w:pStyle w:val="a8"/>
        <w:spacing w:line="276" w:lineRule="auto"/>
        <w:ind w:left="78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/>
        </w:rPr>
        <w:t xml:space="preserve">sudo apt-get update </w:t>
      </w:r>
      <w:r w:rsidR="00F202C3" w:rsidRPr="008574D9">
        <w:rPr>
          <w:rFonts w:ascii="Times New Roman" w:eastAsia="宋体" w:hAnsi="Times New Roman"/>
        </w:rPr>
        <w:t xml:space="preserve">           </w:t>
      </w:r>
      <w:r w:rsidRPr="008574D9">
        <w:rPr>
          <w:rFonts w:ascii="Times New Roman" w:eastAsia="宋体" w:hAnsi="Times New Roman"/>
          <w:color w:val="70AD47" w:themeColor="accent6"/>
        </w:rPr>
        <w:t xml:space="preserve"># </w:t>
      </w:r>
      <w:r w:rsidRPr="008574D9">
        <w:rPr>
          <w:rFonts w:ascii="Times New Roman" w:eastAsia="宋体" w:hAnsi="Times New Roman"/>
          <w:color w:val="70AD47" w:themeColor="accent6"/>
        </w:rPr>
        <w:t>先更新一下软件源库信息</w:t>
      </w:r>
    </w:p>
    <w:p w14:paraId="00A66EEF" w14:textId="77777777" w:rsidR="00457A1B" w:rsidRPr="008574D9" w:rsidRDefault="00F202C3" w:rsidP="00F202C3">
      <w:pPr>
        <w:pStyle w:val="a8"/>
        <w:spacing w:line="276" w:lineRule="auto"/>
        <w:ind w:left="78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/>
          <w:color w:val="70AD47" w:themeColor="accent6"/>
        </w:rPr>
        <w:t xml:space="preserve"># </w:t>
      </w:r>
      <w:r w:rsidRPr="008574D9">
        <w:rPr>
          <w:rFonts w:ascii="Times New Roman" w:eastAsia="宋体" w:hAnsi="Times New Roman" w:hint="eastAsia"/>
          <w:color w:val="70AD47" w:themeColor="accent6"/>
        </w:rPr>
        <w:t>然后直接复制粘贴下面的命令即可</w:t>
      </w:r>
    </w:p>
    <w:p w14:paraId="0BFA750F" w14:textId="77777777" w:rsidR="00457A1B" w:rsidRPr="008574D9" w:rsidRDefault="00457A1B" w:rsidP="00F202C3">
      <w:pPr>
        <w:pStyle w:val="a8"/>
        <w:spacing w:line="276" w:lineRule="auto"/>
        <w:ind w:left="78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/>
        </w:rPr>
        <w:t>sudo apt-get install \</w:t>
      </w:r>
    </w:p>
    <w:p w14:paraId="226976B3" w14:textId="77777777" w:rsidR="00457A1B" w:rsidRPr="008574D9" w:rsidRDefault="00457A1B" w:rsidP="00F202C3">
      <w:pPr>
        <w:pStyle w:val="a8"/>
        <w:spacing w:line="276" w:lineRule="auto"/>
        <w:ind w:left="78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/>
        </w:rPr>
        <w:t xml:space="preserve">    apt-transport-https \</w:t>
      </w:r>
    </w:p>
    <w:p w14:paraId="42FB837C" w14:textId="77777777" w:rsidR="00457A1B" w:rsidRPr="008574D9" w:rsidRDefault="00457A1B" w:rsidP="00F202C3">
      <w:pPr>
        <w:pStyle w:val="a8"/>
        <w:spacing w:line="276" w:lineRule="auto"/>
        <w:ind w:left="78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/>
        </w:rPr>
        <w:t xml:space="preserve">    ca-certificates \</w:t>
      </w:r>
    </w:p>
    <w:p w14:paraId="45F0150F" w14:textId="77777777" w:rsidR="00457A1B" w:rsidRPr="008574D9" w:rsidRDefault="00457A1B" w:rsidP="00F202C3">
      <w:pPr>
        <w:pStyle w:val="a8"/>
        <w:spacing w:line="276" w:lineRule="auto"/>
        <w:ind w:left="78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/>
        </w:rPr>
        <w:t xml:space="preserve">    curl \</w:t>
      </w:r>
    </w:p>
    <w:p w14:paraId="2664BCEA" w14:textId="77777777" w:rsidR="00BB631B" w:rsidRPr="008574D9" w:rsidRDefault="00457A1B" w:rsidP="00F202C3">
      <w:pPr>
        <w:pStyle w:val="a8"/>
        <w:spacing w:line="276" w:lineRule="auto"/>
        <w:ind w:left="780" w:firstLineChars="0" w:firstLine="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/>
        </w:rPr>
        <w:t xml:space="preserve">        software-properties-common</w:t>
      </w:r>
    </w:p>
    <w:p w14:paraId="01B01608" w14:textId="77777777" w:rsidR="005B5037" w:rsidRPr="008574D9" w:rsidRDefault="009D242B" w:rsidP="00F202C3">
      <w:pPr>
        <w:pStyle w:val="a8"/>
        <w:numPr>
          <w:ilvl w:val="0"/>
          <w:numId w:val="32"/>
        </w:numPr>
        <w:spacing w:line="276" w:lineRule="auto"/>
        <w:ind w:firstLineChars="0"/>
        <w:rPr>
          <w:rFonts w:ascii="Times New Roman" w:eastAsia="宋体" w:hAnsi="Times New Roman"/>
          <w:b/>
          <w:bCs/>
        </w:rPr>
      </w:pPr>
      <w:r w:rsidRPr="008574D9">
        <w:rPr>
          <w:rFonts w:ascii="Times New Roman" w:eastAsia="宋体" w:hAnsi="Times New Roman"/>
          <w:b/>
          <w:bCs/>
        </w:rPr>
        <w:t>设置</w:t>
      </w:r>
      <w:r w:rsidRPr="008574D9">
        <w:rPr>
          <w:rFonts w:ascii="Times New Roman" w:eastAsia="宋体" w:hAnsi="Times New Roman"/>
          <w:b/>
          <w:bCs/>
        </w:rPr>
        <w:t>apt</w:t>
      </w:r>
      <w:r w:rsidRPr="008574D9">
        <w:rPr>
          <w:rFonts w:ascii="Times New Roman" w:eastAsia="宋体" w:hAnsi="Times New Roman"/>
          <w:b/>
          <w:bCs/>
        </w:rPr>
        <w:t>仓库地址</w:t>
      </w:r>
      <w:r w:rsidR="00C27848" w:rsidRPr="008574D9">
        <w:rPr>
          <w:rFonts w:ascii="Times New Roman" w:eastAsia="宋体" w:hAnsi="Times New Roman" w:hint="eastAsia"/>
          <w:b/>
          <w:bCs/>
        </w:rPr>
        <w:t>，添加阿里云的</w:t>
      </w:r>
      <w:r w:rsidR="00C27848" w:rsidRPr="008574D9">
        <w:rPr>
          <w:rFonts w:ascii="Times New Roman" w:eastAsia="宋体" w:hAnsi="Times New Roman" w:hint="eastAsia"/>
          <w:b/>
          <w:bCs/>
        </w:rPr>
        <w:t>apt</w:t>
      </w:r>
      <w:r w:rsidR="00C27848" w:rsidRPr="008574D9">
        <w:rPr>
          <w:rFonts w:ascii="Times New Roman" w:eastAsia="宋体" w:hAnsi="Times New Roman" w:hint="eastAsia"/>
          <w:b/>
          <w:bCs/>
        </w:rPr>
        <w:t>仓库</w:t>
      </w:r>
    </w:p>
    <w:p w14:paraId="5B49ED26" w14:textId="77777777" w:rsidR="008A0232" w:rsidRPr="008574D9" w:rsidRDefault="008A0232" w:rsidP="00F202C3">
      <w:pPr>
        <w:pStyle w:val="a8"/>
        <w:spacing w:line="276" w:lineRule="auto"/>
        <w:ind w:left="78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/>
        </w:rPr>
        <w:t>curl -fsSL https://mirrors.aliyun.com/docker-ce/linux/ubuntu/gpg | sudo apt-key add -</w:t>
      </w:r>
    </w:p>
    <w:p w14:paraId="3E1BA625" w14:textId="77777777" w:rsidR="008A0232" w:rsidRPr="008574D9" w:rsidRDefault="008A0232" w:rsidP="00F202C3">
      <w:pPr>
        <w:pStyle w:val="a8"/>
        <w:spacing w:line="276" w:lineRule="auto"/>
        <w:ind w:left="780"/>
        <w:rPr>
          <w:rFonts w:ascii="Times New Roman" w:eastAsia="宋体" w:hAnsi="Times New Roman"/>
        </w:rPr>
      </w:pPr>
    </w:p>
    <w:p w14:paraId="45C1B408" w14:textId="77777777" w:rsidR="008A0232" w:rsidRPr="008574D9" w:rsidRDefault="008A0232" w:rsidP="00F202C3">
      <w:pPr>
        <w:pStyle w:val="a8"/>
        <w:spacing w:line="276" w:lineRule="auto"/>
        <w:ind w:left="78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/>
        </w:rPr>
        <w:t>sudo add-apt-repository \</w:t>
      </w:r>
    </w:p>
    <w:p w14:paraId="33246189" w14:textId="77777777" w:rsidR="008A0232" w:rsidRPr="008574D9" w:rsidRDefault="008A0232" w:rsidP="00F202C3">
      <w:pPr>
        <w:pStyle w:val="a8"/>
        <w:spacing w:line="276" w:lineRule="auto"/>
        <w:ind w:left="78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/>
        </w:rPr>
        <w:t xml:space="preserve">     "deb [arch=amd64] https://mirrors.aliyun.com/docker-ce/linux/ubuntu \</w:t>
      </w:r>
    </w:p>
    <w:p w14:paraId="15BE9B51" w14:textId="77777777" w:rsidR="008A0232" w:rsidRPr="008574D9" w:rsidRDefault="008A0232" w:rsidP="00F202C3">
      <w:pPr>
        <w:pStyle w:val="a8"/>
        <w:spacing w:line="276" w:lineRule="auto"/>
        <w:ind w:left="78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/>
        </w:rPr>
        <w:t xml:space="preserve">     $(lsb_release -cs) \</w:t>
      </w:r>
    </w:p>
    <w:p w14:paraId="4C591E09" w14:textId="77777777" w:rsidR="008A0232" w:rsidRPr="008574D9" w:rsidRDefault="008A0232" w:rsidP="00F202C3">
      <w:pPr>
        <w:pStyle w:val="a8"/>
        <w:spacing w:line="276" w:lineRule="auto"/>
        <w:ind w:left="78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/>
        </w:rPr>
        <w:t xml:space="preserve">     stable"</w:t>
      </w:r>
    </w:p>
    <w:p w14:paraId="11E20E2C" w14:textId="77777777" w:rsidR="008A0232" w:rsidRPr="008574D9" w:rsidRDefault="00AD5421" w:rsidP="00F202C3">
      <w:pPr>
        <w:pStyle w:val="a8"/>
        <w:numPr>
          <w:ilvl w:val="0"/>
          <w:numId w:val="32"/>
        </w:numPr>
        <w:spacing w:line="276" w:lineRule="auto"/>
        <w:ind w:firstLineChars="0"/>
        <w:rPr>
          <w:rFonts w:ascii="Times New Roman" w:eastAsia="宋体" w:hAnsi="Times New Roman"/>
          <w:b/>
          <w:bCs/>
        </w:rPr>
      </w:pPr>
      <w:r w:rsidRPr="008574D9">
        <w:rPr>
          <w:rFonts w:ascii="Times New Roman" w:eastAsia="宋体" w:hAnsi="Times New Roman" w:hint="eastAsia"/>
          <w:b/>
          <w:bCs/>
        </w:rPr>
        <w:t>安装</w:t>
      </w:r>
      <w:r w:rsidRPr="008574D9">
        <w:rPr>
          <w:rFonts w:ascii="Times New Roman" w:eastAsia="宋体" w:hAnsi="Times New Roman" w:hint="eastAsia"/>
          <w:b/>
          <w:bCs/>
        </w:rPr>
        <w:t>docker</w:t>
      </w:r>
    </w:p>
    <w:p w14:paraId="28466BBA" w14:textId="77777777" w:rsidR="00A95A21" w:rsidRPr="008574D9" w:rsidRDefault="00A95A21" w:rsidP="00F202C3">
      <w:pPr>
        <w:pStyle w:val="a8"/>
        <w:spacing w:line="276" w:lineRule="auto"/>
        <w:ind w:left="78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/>
        </w:rPr>
        <w:t>sudo apt-get update</w:t>
      </w:r>
    </w:p>
    <w:p w14:paraId="309F8BD3" w14:textId="77777777" w:rsidR="00250520" w:rsidRPr="008574D9" w:rsidRDefault="00A95A21" w:rsidP="00F202C3">
      <w:pPr>
        <w:pStyle w:val="a8"/>
        <w:spacing w:line="276" w:lineRule="auto"/>
        <w:ind w:left="78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/>
        </w:rPr>
        <w:t>sudo apt-get install docker-ce</w:t>
      </w:r>
    </w:p>
    <w:p w14:paraId="73C3DB8A" w14:textId="77777777" w:rsidR="00FF70E5" w:rsidRPr="008574D9" w:rsidRDefault="00FF70E5" w:rsidP="00F202C3">
      <w:pPr>
        <w:pStyle w:val="a8"/>
        <w:numPr>
          <w:ilvl w:val="0"/>
          <w:numId w:val="32"/>
        </w:numPr>
        <w:spacing w:line="276" w:lineRule="auto"/>
        <w:ind w:firstLineChars="0"/>
        <w:rPr>
          <w:rFonts w:ascii="Times New Roman" w:eastAsia="宋体" w:hAnsi="Times New Roman"/>
          <w:b/>
          <w:bCs/>
        </w:rPr>
      </w:pPr>
      <w:r w:rsidRPr="008574D9">
        <w:rPr>
          <w:rFonts w:ascii="Times New Roman" w:eastAsia="宋体" w:hAnsi="Times New Roman" w:hint="eastAsia"/>
          <w:b/>
          <w:bCs/>
        </w:rPr>
        <w:lastRenderedPageBreak/>
        <w:t>查看</w:t>
      </w:r>
      <w:r w:rsidRPr="008574D9">
        <w:rPr>
          <w:rFonts w:ascii="Times New Roman" w:eastAsia="宋体" w:hAnsi="Times New Roman" w:hint="eastAsia"/>
          <w:b/>
          <w:bCs/>
        </w:rPr>
        <w:t>docker</w:t>
      </w:r>
      <w:r w:rsidRPr="008574D9">
        <w:rPr>
          <w:rFonts w:ascii="Times New Roman" w:eastAsia="宋体" w:hAnsi="Times New Roman" w:hint="eastAsia"/>
          <w:b/>
          <w:bCs/>
        </w:rPr>
        <w:t>版本</w:t>
      </w:r>
    </w:p>
    <w:p w14:paraId="3BCA3EAF" w14:textId="77777777" w:rsidR="00FF70E5" w:rsidRPr="008574D9" w:rsidRDefault="00FB2BA9" w:rsidP="00F202C3">
      <w:pPr>
        <w:pStyle w:val="a8"/>
        <w:spacing w:line="276" w:lineRule="auto"/>
        <w:ind w:left="780"/>
        <w:rPr>
          <w:rFonts w:ascii="Times New Roman" w:eastAsia="宋体" w:hAnsi="Times New Roman"/>
          <w:b/>
          <w:bCs/>
        </w:rPr>
      </w:pPr>
      <w:r w:rsidRPr="008574D9">
        <w:rPr>
          <w:rFonts w:ascii="Times New Roman" w:eastAsia="宋体" w:hAnsi="Times New Roman"/>
        </w:rPr>
        <w:t xml:space="preserve">docker --version </w:t>
      </w:r>
    </w:p>
    <w:p w14:paraId="58D39BA9" w14:textId="77777777" w:rsidR="00CB392F" w:rsidRPr="008574D9" w:rsidRDefault="0056433F" w:rsidP="00F202C3">
      <w:pPr>
        <w:pStyle w:val="1"/>
        <w:spacing w:line="276" w:lineRule="auto"/>
        <w:rPr>
          <w:rFonts w:ascii="Times New Roman" w:hAnsi="Times New Roman"/>
        </w:rPr>
      </w:pPr>
      <w:bookmarkStart w:id="6" w:name="_Toc23520003"/>
      <w:r w:rsidRPr="008574D9">
        <w:rPr>
          <w:rFonts w:ascii="Times New Roman" w:hAnsi="Times New Roman" w:hint="eastAsia"/>
        </w:rPr>
        <w:t>竞赛中使用</w:t>
      </w:r>
      <w:r w:rsidR="00037909" w:rsidRPr="008574D9">
        <w:rPr>
          <w:rFonts w:ascii="Times New Roman" w:hAnsi="Times New Roman" w:hint="eastAsia"/>
        </w:rPr>
        <w:t>docker</w:t>
      </w:r>
      <w:r w:rsidRPr="008574D9">
        <w:rPr>
          <w:rFonts w:ascii="Times New Roman" w:hAnsi="Times New Roman"/>
        </w:rPr>
        <w:t xml:space="preserve"> </w:t>
      </w:r>
      <w:r w:rsidRPr="008574D9">
        <w:rPr>
          <w:rFonts w:ascii="Times New Roman" w:hAnsi="Times New Roman" w:hint="eastAsia"/>
        </w:rPr>
        <w:t>的必要命令</w:t>
      </w:r>
      <w:bookmarkEnd w:id="6"/>
    </w:p>
    <w:p w14:paraId="4907854D" w14:textId="77777777" w:rsidR="00850199" w:rsidRPr="008574D9" w:rsidRDefault="00850199" w:rsidP="00EB595A">
      <w:pPr>
        <w:spacing w:line="276" w:lineRule="auto"/>
        <w:ind w:firstLineChars="200" w:firstLine="42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 w:hint="eastAsia"/>
        </w:rPr>
        <w:t>注：</w:t>
      </w:r>
      <w:r w:rsidRPr="008574D9">
        <w:rPr>
          <w:rFonts w:ascii="Times New Roman" w:eastAsia="宋体" w:hAnsi="Times New Roman" w:hint="eastAsia"/>
        </w:rPr>
        <w:t>docker</w:t>
      </w:r>
      <w:r w:rsidRPr="008574D9">
        <w:rPr>
          <w:rFonts w:ascii="Times New Roman" w:eastAsia="宋体" w:hAnsi="Times New Roman" w:hint="eastAsia"/>
        </w:rPr>
        <w:t>基本概念，例如什么是</w:t>
      </w:r>
      <w:r w:rsidRPr="008574D9">
        <w:rPr>
          <w:rFonts w:ascii="Times New Roman" w:eastAsia="宋体" w:hAnsi="Times New Roman" w:hint="eastAsia"/>
        </w:rPr>
        <w:t>image</w:t>
      </w:r>
      <w:r w:rsidRPr="008574D9">
        <w:rPr>
          <w:rFonts w:ascii="Times New Roman" w:eastAsia="宋体" w:hAnsi="Times New Roman" w:hint="eastAsia"/>
        </w:rPr>
        <w:t>，什么是</w:t>
      </w:r>
      <w:r w:rsidRPr="008574D9">
        <w:rPr>
          <w:rFonts w:ascii="Times New Roman" w:eastAsia="宋体" w:hAnsi="Times New Roman" w:hint="eastAsia"/>
        </w:rPr>
        <w:t>container</w:t>
      </w:r>
      <w:r w:rsidR="00C17CCC" w:rsidRPr="008574D9">
        <w:rPr>
          <w:rFonts w:ascii="Times New Roman" w:eastAsia="宋体" w:hAnsi="Times New Roman" w:hint="eastAsia"/>
        </w:rPr>
        <w:t>，</w:t>
      </w:r>
      <w:r w:rsidRPr="008574D9">
        <w:rPr>
          <w:rFonts w:ascii="Times New Roman" w:eastAsia="宋体" w:hAnsi="Times New Roman" w:hint="eastAsia"/>
        </w:rPr>
        <w:t>请自行</w:t>
      </w:r>
      <w:r w:rsidR="00E579F5" w:rsidRPr="008574D9">
        <w:rPr>
          <w:rFonts w:ascii="Times New Roman" w:eastAsia="宋体" w:hAnsi="Times New Roman" w:hint="eastAsia"/>
        </w:rPr>
        <w:t>查阅资料</w:t>
      </w:r>
      <w:r w:rsidRPr="008574D9">
        <w:rPr>
          <w:rFonts w:ascii="Times New Roman" w:eastAsia="宋体" w:hAnsi="Times New Roman" w:hint="eastAsia"/>
        </w:rPr>
        <w:t>。</w:t>
      </w:r>
    </w:p>
    <w:p w14:paraId="4091ABD2" w14:textId="77777777" w:rsidR="000429FF" w:rsidRPr="008574D9" w:rsidRDefault="000429FF" w:rsidP="00F202C3">
      <w:pPr>
        <w:pStyle w:val="2"/>
        <w:spacing w:line="276" w:lineRule="auto"/>
        <w:rPr>
          <w:rFonts w:ascii="Times New Roman" w:eastAsia="宋体" w:hAnsi="Times New Roman"/>
        </w:rPr>
      </w:pPr>
      <w:bookmarkStart w:id="7" w:name="_Toc23520004"/>
      <w:r w:rsidRPr="008574D9">
        <w:rPr>
          <w:rFonts w:ascii="Times New Roman" w:eastAsia="宋体" w:hAnsi="Times New Roman" w:hint="eastAsia"/>
        </w:rPr>
        <w:t>启动</w:t>
      </w:r>
      <w:r w:rsidRPr="008574D9">
        <w:rPr>
          <w:rFonts w:ascii="Times New Roman" w:eastAsia="宋体" w:hAnsi="Times New Roman" w:hint="eastAsia"/>
        </w:rPr>
        <w:t>docker</w:t>
      </w:r>
      <w:bookmarkEnd w:id="7"/>
    </w:p>
    <w:p w14:paraId="2F7970C1" w14:textId="77777777" w:rsidR="000429FF" w:rsidRPr="008574D9" w:rsidRDefault="000429FF" w:rsidP="00F202C3">
      <w:pPr>
        <w:spacing w:line="276" w:lineRule="auto"/>
        <w:ind w:firstLine="42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/>
        </w:rPr>
        <w:t>U</w:t>
      </w:r>
      <w:r w:rsidRPr="008574D9">
        <w:rPr>
          <w:rFonts w:ascii="Times New Roman" w:eastAsia="宋体" w:hAnsi="Times New Roman" w:hint="eastAsia"/>
        </w:rPr>
        <w:t>buntu</w:t>
      </w:r>
      <w:r w:rsidRPr="008574D9">
        <w:rPr>
          <w:rFonts w:ascii="Times New Roman" w:eastAsia="宋体" w:hAnsi="Times New Roman"/>
        </w:rPr>
        <w:t xml:space="preserve"> </w:t>
      </w:r>
      <w:r w:rsidRPr="008574D9">
        <w:rPr>
          <w:rFonts w:ascii="Times New Roman" w:eastAsia="宋体" w:hAnsi="Times New Roman" w:hint="eastAsia"/>
        </w:rPr>
        <w:t>16</w:t>
      </w:r>
      <w:r w:rsidRPr="008574D9">
        <w:rPr>
          <w:rFonts w:ascii="Times New Roman" w:eastAsia="宋体" w:hAnsi="Times New Roman" w:hint="eastAsia"/>
        </w:rPr>
        <w:t>启动</w:t>
      </w:r>
      <w:r w:rsidRPr="008574D9">
        <w:rPr>
          <w:rFonts w:ascii="Times New Roman" w:eastAsia="宋体" w:hAnsi="Times New Roman" w:hint="eastAsia"/>
        </w:rPr>
        <w:t>docker</w:t>
      </w:r>
      <w:r w:rsidRPr="008574D9">
        <w:rPr>
          <w:rFonts w:ascii="Times New Roman" w:eastAsia="宋体" w:hAnsi="Times New Roman" w:hint="eastAsia"/>
        </w:rPr>
        <w:t>的方法</w:t>
      </w:r>
      <w:r w:rsidR="00302600" w:rsidRPr="008574D9">
        <w:rPr>
          <w:rFonts w:ascii="Times New Roman" w:eastAsia="宋体" w:hAnsi="Times New Roman" w:hint="eastAsia"/>
        </w:rPr>
        <w:t>（只需做一次即可）</w:t>
      </w:r>
      <w:r w:rsidR="00F5188B" w:rsidRPr="008574D9">
        <w:rPr>
          <w:rFonts w:ascii="Times New Roman" w:eastAsia="宋体" w:hAnsi="Times New Roman" w:hint="eastAsia"/>
        </w:rPr>
        <w:t>：</w:t>
      </w:r>
    </w:p>
    <w:p w14:paraId="60E7714E" w14:textId="77777777" w:rsidR="000429FF" w:rsidRPr="008574D9" w:rsidRDefault="000429FF" w:rsidP="00F202C3">
      <w:pPr>
        <w:spacing w:line="276" w:lineRule="auto"/>
        <w:ind w:leftChars="200" w:left="420" w:firstLine="42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 w:hint="eastAsia"/>
        </w:rPr>
        <w:t>s</w:t>
      </w:r>
      <w:r w:rsidRPr="008574D9">
        <w:rPr>
          <w:rFonts w:ascii="Times New Roman" w:eastAsia="宋体" w:hAnsi="Times New Roman"/>
        </w:rPr>
        <w:t>udo systemctl enable docker</w:t>
      </w:r>
    </w:p>
    <w:p w14:paraId="29F2AB55" w14:textId="77777777" w:rsidR="000429FF" w:rsidRPr="008574D9" w:rsidRDefault="000429FF" w:rsidP="00F202C3">
      <w:pPr>
        <w:spacing w:line="276" w:lineRule="auto"/>
        <w:ind w:leftChars="200" w:left="420" w:firstLine="42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 w:hint="eastAsia"/>
        </w:rPr>
        <w:t>s</w:t>
      </w:r>
      <w:r w:rsidRPr="008574D9">
        <w:rPr>
          <w:rFonts w:ascii="Times New Roman" w:eastAsia="宋体" w:hAnsi="Times New Roman"/>
        </w:rPr>
        <w:t>udo systemctl start docker</w:t>
      </w:r>
    </w:p>
    <w:p w14:paraId="5DA3A83B" w14:textId="77777777" w:rsidR="000429FF" w:rsidRPr="008574D9" w:rsidRDefault="009D44DD" w:rsidP="00F202C3">
      <w:pPr>
        <w:spacing w:line="276" w:lineRule="auto"/>
        <w:ind w:firstLine="42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 w:hint="eastAsia"/>
        </w:rPr>
        <w:t>避免每次都使用</w:t>
      </w:r>
      <w:r w:rsidRPr="008574D9">
        <w:rPr>
          <w:rFonts w:ascii="Times New Roman" w:eastAsia="宋体" w:hAnsi="Times New Roman" w:hint="eastAsia"/>
        </w:rPr>
        <w:t>sudo</w:t>
      </w:r>
      <w:r w:rsidRPr="008574D9">
        <w:rPr>
          <w:rFonts w:ascii="Times New Roman" w:eastAsia="宋体" w:hAnsi="Times New Roman" w:hint="eastAsia"/>
        </w:rPr>
        <w:t>的方法：</w:t>
      </w:r>
      <w:r w:rsidR="000429FF" w:rsidRPr="008574D9">
        <w:rPr>
          <w:rFonts w:ascii="Times New Roman" w:eastAsia="宋体" w:hAnsi="Times New Roman" w:hint="eastAsia"/>
        </w:rPr>
        <w:t>建立</w:t>
      </w:r>
      <w:r w:rsidR="000429FF" w:rsidRPr="008574D9">
        <w:rPr>
          <w:rFonts w:ascii="Times New Roman" w:eastAsia="宋体" w:hAnsi="Times New Roman" w:hint="eastAsia"/>
        </w:rPr>
        <w:t>docker</w:t>
      </w:r>
      <w:r w:rsidR="000429FF" w:rsidRPr="008574D9">
        <w:rPr>
          <w:rFonts w:ascii="Times New Roman" w:eastAsia="宋体" w:hAnsi="Times New Roman" w:hint="eastAsia"/>
        </w:rPr>
        <w:t>组，将用户</w:t>
      </w:r>
      <w:r w:rsidRPr="008574D9">
        <w:rPr>
          <w:rFonts w:ascii="Times New Roman" w:eastAsia="宋体" w:hAnsi="Times New Roman" w:hint="eastAsia"/>
        </w:rPr>
        <w:t>加入</w:t>
      </w:r>
      <w:r w:rsidR="000429FF" w:rsidRPr="008574D9">
        <w:rPr>
          <w:rFonts w:ascii="Times New Roman" w:eastAsia="宋体" w:hAnsi="Times New Roman" w:hint="eastAsia"/>
        </w:rPr>
        <w:t>到</w:t>
      </w:r>
      <w:r w:rsidR="000429FF" w:rsidRPr="008574D9">
        <w:rPr>
          <w:rFonts w:ascii="Times New Roman" w:eastAsia="宋体" w:hAnsi="Times New Roman" w:hint="eastAsia"/>
        </w:rPr>
        <w:t>docker</w:t>
      </w:r>
      <w:r w:rsidR="000429FF" w:rsidRPr="008574D9">
        <w:rPr>
          <w:rFonts w:ascii="Times New Roman" w:eastAsia="宋体" w:hAnsi="Times New Roman" w:hint="eastAsia"/>
        </w:rPr>
        <w:t>组</w:t>
      </w:r>
      <w:r w:rsidRPr="008574D9">
        <w:rPr>
          <w:rFonts w:ascii="Times New Roman" w:eastAsia="宋体" w:hAnsi="Times New Roman" w:hint="eastAsia"/>
        </w:rPr>
        <w:t>中</w:t>
      </w:r>
    </w:p>
    <w:p w14:paraId="6A79BCCB" w14:textId="77777777" w:rsidR="000429FF" w:rsidRPr="008574D9" w:rsidRDefault="000429FF" w:rsidP="00F202C3">
      <w:pPr>
        <w:spacing w:line="276" w:lineRule="auto"/>
        <w:ind w:firstLine="42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/>
        </w:rPr>
        <w:tab/>
      </w:r>
      <w:r w:rsidRPr="008574D9">
        <w:rPr>
          <w:rFonts w:ascii="Times New Roman" w:eastAsia="宋体" w:hAnsi="Times New Roman" w:hint="eastAsia"/>
        </w:rPr>
        <w:t>sudo</w:t>
      </w:r>
      <w:r w:rsidRPr="008574D9">
        <w:rPr>
          <w:rFonts w:ascii="Times New Roman" w:eastAsia="宋体" w:hAnsi="Times New Roman"/>
        </w:rPr>
        <w:t xml:space="preserve"> groupadd docker</w:t>
      </w:r>
    </w:p>
    <w:p w14:paraId="5B4C9E06" w14:textId="77777777" w:rsidR="000429FF" w:rsidRPr="008574D9" w:rsidRDefault="000429FF" w:rsidP="00F202C3">
      <w:pPr>
        <w:spacing w:line="276" w:lineRule="auto"/>
        <w:ind w:left="420" w:firstLine="42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 w:hint="eastAsia"/>
        </w:rPr>
        <w:t>s</w:t>
      </w:r>
      <w:r w:rsidRPr="008574D9">
        <w:rPr>
          <w:rFonts w:ascii="Times New Roman" w:eastAsia="宋体" w:hAnsi="Times New Roman"/>
        </w:rPr>
        <w:t>udo usermod -aG docker $USER</w:t>
      </w:r>
    </w:p>
    <w:p w14:paraId="255723B3" w14:textId="77777777" w:rsidR="000429FF" w:rsidRPr="008574D9" w:rsidRDefault="000429FF" w:rsidP="00F202C3">
      <w:pPr>
        <w:spacing w:line="276" w:lineRule="auto"/>
        <w:ind w:left="420" w:firstLine="42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/>
        </w:rPr>
        <w:t>sudo gpasswd -a ${USER} docker</w:t>
      </w:r>
    </w:p>
    <w:p w14:paraId="1B014380" w14:textId="77777777" w:rsidR="000429FF" w:rsidRPr="008574D9" w:rsidRDefault="000429FF" w:rsidP="00F202C3">
      <w:pPr>
        <w:spacing w:line="276" w:lineRule="auto"/>
        <w:ind w:left="420" w:firstLine="42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/>
        </w:rPr>
        <w:t>sudo service docker restart</w:t>
      </w:r>
    </w:p>
    <w:p w14:paraId="1A874531" w14:textId="77777777" w:rsidR="000429FF" w:rsidRPr="008574D9" w:rsidRDefault="000429FF" w:rsidP="00F202C3">
      <w:pPr>
        <w:spacing w:line="276" w:lineRule="auto"/>
        <w:ind w:left="420" w:firstLine="42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/>
        </w:rPr>
        <w:t xml:space="preserve">newgrp </w:t>
      </w:r>
      <w:r w:rsidRPr="008574D9">
        <w:rPr>
          <w:rFonts w:ascii="Times New Roman" w:eastAsia="宋体" w:hAnsi="Times New Roman" w:hint="eastAsia"/>
        </w:rPr>
        <w:t>-</w:t>
      </w:r>
      <w:r w:rsidRPr="008574D9">
        <w:rPr>
          <w:rFonts w:ascii="Times New Roman" w:eastAsia="宋体" w:hAnsi="Times New Roman"/>
        </w:rPr>
        <w:t xml:space="preserve"> docker</w:t>
      </w:r>
    </w:p>
    <w:p w14:paraId="52762B69" w14:textId="77777777" w:rsidR="000429FF" w:rsidRPr="008574D9" w:rsidRDefault="00902FDA" w:rsidP="00F202C3">
      <w:pPr>
        <w:pStyle w:val="2"/>
        <w:spacing w:line="276" w:lineRule="auto"/>
        <w:rPr>
          <w:rFonts w:ascii="Times New Roman" w:eastAsia="宋体" w:hAnsi="Times New Roman"/>
        </w:rPr>
      </w:pPr>
      <w:bookmarkStart w:id="8" w:name="_Toc23520005"/>
      <w:r w:rsidRPr="008574D9">
        <w:rPr>
          <w:rFonts w:ascii="Times New Roman" w:eastAsia="宋体" w:hAnsi="Times New Roman"/>
        </w:rPr>
        <w:t>D</w:t>
      </w:r>
      <w:r w:rsidRPr="008574D9">
        <w:rPr>
          <w:rFonts w:ascii="Times New Roman" w:eastAsia="宋体" w:hAnsi="Times New Roman" w:hint="eastAsia"/>
        </w:rPr>
        <w:t>ocker</w:t>
      </w:r>
      <w:r w:rsidRPr="008574D9">
        <w:rPr>
          <w:rFonts w:ascii="Times New Roman" w:eastAsia="宋体" w:hAnsi="Times New Roman" w:hint="eastAsia"/>
        </w:rPr>
        <w:t>使用</w:t>
      </w:r>
      <w:r w:rsidR="005B0467" w:rsidRPr="008574D9">
        <w:rPr>
          <w:rFonts w:ascii="Times New Roman" w:eastAsia="宋体" w:hAnsi="Times New Roman" w:hint="eastAsia"/>
        </w:rPr>
        <w:t>的</w:t>
      </w:r>
      <w:r w:rsidRPr="008574D9">
        <w:rPr>
          <w:rFonts w:ascii="Times New Roman" w:eastAsia="宋体" w:hAnsi="Times New Roman" w:hint="eastAsia"/>
        </w:rPr>
        <w:t>hello</w:t>
      </w:r>
      <w:r w:rsidRPr="008574D9">
        <w:rPr>
          <w:rFonts w:ascii="Times New Roman" w:eastAsia="宋体" w:hAnsi="Times New Roman"/>
        </w:rPr>
        <w:t xml:space="preserve"> </w:t>
      </w:r>
      <w:r w:rsidRPr="008574D9">
        <w:rPr>
          <w:rFonts w:ascii="Times New Roman" w:eastAsia="宋体" w:hAnsi="Times New Roman" w:hint="eastAsia"/>
        </w:rPr>
        <w:t>World</w:t>
      </w:r>
      <w:r w:rsidR="005B0467" w:rsidRPr="008574D9">
        <w:rPr>
          <w:rFonts w:ascii="Times New Roman" w:eastAsia="宋体" w:hAnsi="Times New Roman" w:hint="eastAsia"/>
        </w:rPr>
        <w:t>教程</w:t>
      </w:r>
      <w:bookmarkEnd w:id="8"/>
    </w:p>
    <w:p w14:paraId="1A6C4758" w14:textId="77777777" w:rsidR="005348A6" w:rsidRPr="008574D9" w:rsidRDefault="005348A6" w:rsidP="00F202C3">
      <w:pPr>
        <w:spacing w:line="276" w:lineRule="auto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 w:hint="eastAsia"/>
        </w:rPr>
        <w:t xml:space="preserve"> </w:t>
      </w:r>
      <w:r w:rsidRPr="008574D9">
        <w:rPr>
          <w:rFonts w:ascii="Times New Roman" w:eastAsia="宋体" w:hAnsi="Times New Roman"/>
        </w:rPr>
        <w:t xml:space="preserve">   </w:t>
      </w:r>
      <w:r w:rsidRPr="008574D9">
        <w:rPr>
          <w:rFonts w:ascii="Times New Roman" w:eastAsia="宋体" w:hAnsi="Times New Roman" w:hint="eastAsia"/>
        </w:rPr>
        <w:t>先不管每行命令的意思，直接操作一遍，后面讲解。</w:t>
      </w:r>
    </w:p>
    <w:p w14:paraId="46F9B989" w14:textId="77777777" w:rsidR="008E2EF7" w:rsidRPr="008574D9" w:rsidRDefault="008E2EF7" w:rsidP="00F202C3">
      <w:pPr>
        <w:pStyle w:val="a8"/>
        <w:numPr>
          <w:ilvl w:val="0"/>
          <w:numId w:val="33"/>
        </w:numPr>
        <w:spacing w:line="276" w:lineRule="auto"/>
        <w:ind w:firstLineChars="0"/>
        <w:rPr>
          <w:rFonts w:ascii="Times New Roman" w:eastAsia="宋体" w:hAnsi="Times New Roman"/>
          <w:b/>
          <w:bCs/>
        </w:rPr>
      </w:pPr>
      <w:r w:rsidRPr="008574D9">
        <w:rPr>
          <w:rFonts w:ascii="Times New Roman" w:eastAsia="宋体" w:hAnsi="Times New Roman" w:hint="eastAsia"/>
          <w:b/>
          <w:bCs/>
        </w:rPr>
        <w:t>编写镜像文件</w:t>
      </w:r>
    </w:p>
    <w:p w14:paraId="754F89F1" w14:textId="77777777" w:rsidR="005A49CC" w:rsidRPr="008574D9" w:rsidRDefault="005975DD" w:rsidP="00F202C3">
      <w:pPr>
        <w:pStyle w:val="a8"/>
        <w:spacing w:line="276" w:lineRule="auto"/>
        <w:ind w:left="780" w:firstLineChars="0" w:firstLine="0"/>
        <w:rPr>
          <w:rFonts w:ascii="Times New Roman" w:eastAsia="宋体" w:hAnsi="Times New Roman"/>
          <w:b/>
          <w:bCs/>
        </w:rPr>
      </w:pPr>
      <w:r w:rsidRPr="008574D9">
        <w:rPr>
          <w:rFonts w:ascii="Times New Roman" w:eastAsia="宋体" w:hAnsi="Times New Roman" w:hint="eastAsia"/>
        </w:rPr>
        <w:t>在共享目录下新建文件夹，如</w:t>
      </w:r>
      <w:r w:rsidRPr="008574D9">
        <w:rPr>
          <w:rFonts w:ascii="Times New Roman" w:eastAsia="宋体" w:hAnsi="Times New Roman" w:hint="eastAsia"/>
        </w:rPr>
        <w:t>test</w:t>
      </w:r>
      <w:r w:rsidRPr="008574D9">
        <w:rPr>
          <w:rFonts w:ascii="Times New Roman" w:eastAsia="宋体" w:hAnsi="Times New Roman" w:hint="eastAsia"/>
        </w:rPr>
        <w:t>，</w:t>
      </w:r>
      <w:r w:rsidR="005C5DC7" w:rsidRPr="008574D9">
        <w:rPr>
          <w:rFonts w:ascii="Times New Roman" w:eastAsia="宋体" w:hAnsi="Times New Roman" w:hint="eastAsia"/>
        </w:rPr>
        <w:t>再</w:t>
      </w:r>
      <w:r w:rsidRPr="008574D9">
        <w:rPr>
          <w:rFonts w:ascii="Times New Roman" w:eastAsia="宋体" w:hAnsi="Times New Roman" w:hint="eastAsia"/>
        </w:rPr>
        <w:t>新建两个文件，如下图。</w:t>
      </w:r>
      <w:r w:rsidRPr="008574D9">
        <w:rPr>
          <w:rFonts w:ascii="Times New Roman" w:eastAsia="宋体" w:hAnsi="Times New Roman" w:hint="eastAsia"/>
          <w:color w:val="FF0000"/>
        </w:rPr>
        <w:t>其中</w:t>
      </w:r>
      <w:r w:rsidR="00C76585">
        <w:rPr>
          <w:rFonts w:ascii="Times New Roman" w:eastAsia="宋体" w:hAnsi="Times New Roman" w:hint="eastAsia"/>
          <w:color w:val="FF0000"/>
        </w:rPr>
        <w:t>Dockerfile</w:t>
      </w:r>
      <w:r w:rsidRPr="008574D9">
        <w:rPr>
          <w:rFonts w:ascii="Times New Roman" w:eastAsia="宋体" w:hAnsi="Times New Roman" w:hint="eastAsia"/>
          <w:color w:val="FF0000"/>
        </w:rPr>
        <w:t>文件名不可更改</w:t>
      </w:r>
      <w:r w:rsidR="007A1A88" w:rsidRPr="008574D9">
        <w:rPr>
          <w:rFonts w:ascii="Times New Roman" w:eastAsia="宋体" w:hAnsi="Times New Roman" w:hint="eastAsia"/>
        </w:rPr>
        <w:t>。</w:t>
      </w:r>
    </w:p>
    <w:p w14:paraId="076BE634" w14:textId="77777777" w:rsidR="005975DD" w:rsidRPr="008574D9" w:rsidRDefault="005975DD" w:rsidP="00F202C3">
      <w:pPr>
        <w:spacing w:line="276" w:lineRule="auto"/>
        <w:ind w:firstLineChars="200" w:firstLine="420"/>
        <w:jc w:val="center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/>
          <w:noProof/>
        </w:rPr>
        <w:drawing>
          <wp:inline distT="0" distB="0" distL="0" distR="0" wp14:anchorId="7A7B25CC" wp14:editId="6165F479">
            <wp:extent cx="4404453" cy="104957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6568" cy="106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B11E9" w14:textId="77777777" w:rsidR="00C80618" w:rsidRPr="008574D9" w:rsidRDefault="00C80618" w:rsidP="00F202C3">
      <w:pPr>
        <w:pStyle w:val="a8"/>
        <w:spacing w:line="276" w:lineRule="auto"/>
        <w:ind w:left="780" w:firstLineChars="0" w:firstLine="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 w:hint="eastAsia"/>
        </w:rPr>
        <w:t>观察</w:t>
      </w:r>
      <w:r w:rsidR="00C76585">
        <w:rPr>
          <w:rFonts w:ascii="Times New Roman" w:eastAsia="宋体" w:hAnsi="Times New Roman" w:hint="eastAsia"/>
        </w:rPr>
        <w:t>Dockerfile</w:t>
      </w:r>
      <w:r w:rsidRPr="008574D9">
        <w:rPr>
          <w:rFonts w:ascii="Times New Roman" w:eastAsia="宋体" w:hAnsi="Times New Roman" w:hint="eastAsia"/>
        </w:rPr>
        <w:t>内容</w:t>
      </w:r>
      <w:r w:rsidR="00B30BE7" w:rsidRPr="008574D9">
        <w:rPr>
          <w:rFonts w:ascii="Times New Roman" w:eastAsia="宋体" w:hAnsi="Times New Roman" w:hint="eastAsia"/>
        </w:rPr>
        <w:t>（先不管</w:t>
      </w:r>
      <w:r w:rsidR="00B30BE7" w:rsidRPr="008574D9">
        <w:rPr>
          <w:rFonts w:ascii="Times New Roman" w:eastAsia="宋体" w:hAnsi="Times New Roman" w:hint="eastAsia"/>
        </w:rPr>
        <w:t>python:alpine</w:t>
      </w:r>
      <w:r w:rsidR="00B30BE7" w:rsidRPr="008574D9">
        <w:rPr>
          <w:rFonts w:ascii="Times New Roman" w:eastAsia="宋体" w:hAnsi="Times New Roman" w:hint="eastAsia"/>
        </w:rPr>
        <w:t>）</w:t>
      </w:r>
      <w:r w:rsidR="00012B9F" w:rsidRPr="008574D9">
        <w:rPr>
          <w:rFonts w:ascii="Times New Roman" w:eastAsia="宋体" w:hAnsi="Times New Roman" w:hint="eastAsia"/>
        </w:rPr>
        <w:t>：</w:t>
      </w:r>
    </w:p>
    <w:p w14:paraId="139AFA41" w14:textId="77777777" w:rsidR="00D107AF" w:rsidRPr="008574D9" w:rsidRDefault="00D107AF" w:rsidP="00F202C3">
      <w:pPr>
        <w:spacing w:line="276" w:lineRule="auto"/>
        <w:ind w:leftChars="400" w:left="840" w:firstLineChars="200" w:firstLine="42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/>
        </w:rPr>
        <w:t>FROM python:alpine</w:t>
      </w:r>
    </w:p>
    <w:p w14:paraId="3B7F4497" w14:textId="77777777" w:rsidR="00D107AF" w:rsidRPr="008574D9" w:rsidRDefault="00D107AF" w:rsidP="00F202C3">
      <w:pPr>
        <w:spacing w:line="276" w:lineRule="auto"/>
        <w:ind w:leftChars="400" w:left="840" w:firstLineChars="200" w:firstLine="42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/>
        </w:rPr>
        <w:t>workdir /home</w:t>
      </w:r>
    </w:p>
    <w:p w14:paraId="1C771871" w14:textId="77777777" w:rsidR="00D107AF" w:rsidRPr="008574D9" w:rsidRDefault="00D107AF" w:rsidP="00F202C3">
      <w:pPr>
        <w:spacing w:line="276" w:lineRule="auto"/>
        <w:ind w:leftChars="400" w:left="840" w:firstLineChars="200" w:firstLine="42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/>
        </w:rPr>
        <w:t>copy . /home</w:t>
      </w:r>
    </w:p>
    <w:p w14:paraId="1FF17ABF" w14:textId="77777777" w:rsidR="00012B9F" w:rsidRPr="008574D9" w:rsidRDefault="00D107AF" w:rsidP="00F202C3">
      <w:pPr>
        <w:spacing w:line="276" w:lineRule="auto"/>
        <w:ind w:leftChars="400" w:left="840" w:firstLineChars="200" w:firstLine="42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/>
        </w:rPr>
        <w:t>cmd ["python","run.py"]</w:t>
      </w:r>
    </w:p>
    <w:p w14:paraId="0DFEC71C" w14:textId="77777777" w:rsidR="00D107AF" w:rsidRPr="008574D9" w:rsidRDefault="003F7A94" w:rsidP="00F202C3">
      <w:pPr>
        <w:pStyle w:val="a8"/>
        <w:spacing w:line="276" w:lineRule="auto"/>
        <w:ind w:left="780" w:firstLineChars="0" w:firstLine="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 w:hint="eastAsia"/>
        </w:rPr>
        <w:t>观察</w:t>
      </w:r>
      <w:r w:rsidRPr="008574D9">
        <w:rPr>
          <w:rFonts w:ascii="Times New Roman" w:eastAsia="宋体" w:hAnsi="Times New Roman" w:hint="eastAsia"/>
        </w:rPr>
        <w:t>run</w:t>
      </w:r>
      <w:r w:rsidRPr="008574D9">
        <w:rPr>
          <w:rFonts w:ascii="Times New Roman" w:eastAsia="宋体" w:hAnsi="Times New Roman"/>
        </w:rPr>
        <w:t>.py</w:t>
      </w:r>
      <w:r w:rsidRPr="008574D9">
        <w:rPr>
          <w:rFonts w:ascii="Times New Roman" w:eastAsia="宋体" w:hAnsi="Times New Roman" w:hint="eastAsia"/>
        </w:rPr>
        <w:t>内容：</w:t>
      </w:r>
    </w:p>
    <w:p w14:paraId="022928DC" w14:textId="77777777" w:rsidR="003F7A94" w:rsidRPr="008574D9" w:rsidRDefault="00843FC5" w:rsidP="00F202C3">
      <w:pPr>
        <w:spacing w:line="276" w:lineRule="auto"/>
        <w:ind w:leftChars="500" w:left="1050" w:firstLineChars="100" w:firstLine="21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/>
        </w:rPr>
        <w:t>print('hello world!')</w:t>
      </w:r>
    </w:p>
    <w:p w14:paraId="00112F6E" w14:textId="77777777" w:rsidR="00FC3225" w:rsidRPr="008574D9" w:rsidRDefault="00FC3225" w:rsidP="00F202C3">
      <w:pPr>
        <w:pStyle w:val="a8"/>
        <w:spacing w:line="276" w:lineRule="auto"/>
        <w:ind w:left="780" w:firstLineChars="0" w:firstLine="0"/>
        <w:rPr>
          <w:rFonts w:ascii="Times New Roman" w:eastAsia="宋体" w:hAnsi="Times New Roman"/>
          <w:b/>
          <w:bCs/>
        </w:rPr>
      </w:pPr>
      <w:r w:rsidRPr="008574D9">
        <w:rPr>
          <w:rFonts w:ascii="Times New Roman" w:eastAsia="宋体" w:hAnsi="Times New Roman" w:hint="eastAsia"/>
          <w:b/>
          <w:bCs/>
        </w:rPr>
        <w:t>注意：</w:t>
      </w:r>
      <w:r w:rsidR="00904CD0" w:rsidRPr="008574D9">
        <w:rPr>
          <w:rFonts w:ascii="Times New Roman" w:eastAsia="宋体" w:hAnsi="Times New Roman" w:hint="eastAsia"/>
          <w:b/>
          <w:bCs/>
          <w:color w:val="00B0F0"/>
        </w:rPr>
        <w:t>copy</w:t>
      </w:r>
      <w:r w:rsidR="00904CD0" w:rsidRPr="008574D9">
        <w:rPr>
          <w:rFonts w:ascii="Times New Roman" w:eastAsia="宋体" w:hAnsi="Times New Roman" w:hint="eastAsia"/>
          <w:b/>
          <w:bCs/>
          <w:color w:val="00B0F0"/>
        </w:rPr>
        <w:t>命令中，</w:t>
      </w:r>
      <w:r w:rsidR="00904CD0" w:rsidRPr="008574D9">
        <w:rPr>
          <w:rFonts w:ascii="Times New Roman" w:eastAsia="宋体" w:hAnsi="Times New Roman" w:hint="eastAsia"/>
          <w:b/>
          <w:bCs/>
          <w:color w:val="00B0F0"/>
        </w:rPr>
        <w:t>.</w:t>
      </w:r>
      <w:r w:rsidR="00904CD0" w:rsidRPr="008574D9">
        <w:rPr>
          <w:rFonts w:ascii="Times New Roman" w:eastAsia="宋体" w:hAnsi="Times New Roman" w:hint="eastAsia"/>
          <w:b/>
          <w:bCs/>
          <w:color w:val="00B0F0"/>
        </w:rPr>
        <w:t>与</w:t>
      </w:r>
      <w:r w:rsidR="00904CD0" w:rsidRPr="008574D9">
        <w:rPr>
          <w:rFonts w:ascii="Times New Roman" w:eastAsia="宋体" w:hAnsi="Times New Roman" w:hint="eastAsia"/>
          <w:b/>
          <w:bCs/>
          <w:color w:val="00B0F0"/>
        </w:rPr>
        <w:t>/</w:t>
      </w:r>
      <w:r w:rsidR="00904CD0" w:rsidRPr="008574D9">
        <w:rPr>
          <w:rFonts w:ascii="Times New Roman" w:eastAsia="宋体" w:hAnsi="Times New Roman" w:hint="eastAsia"/>
          <w:b/>
          <w:bCs/>
          <w:color w:val="00B0F0"/>
        </w:rPr>
        <w:t>之间是有空格的。</w:t>
      </w:r>
    </w:p>
    <w:p w14:paraId="2E554896" w14:textId="77777777" w:rsidR="00F25B99" w:rsidRPr="008574D9" w:rsidRDefault="008322C4" w:rsidP="00F202C3">
      <w:pPr>
        <w:pStyle w:val="a8"/>
        <w:numPr>
          <w:ilvl w:val="0"/>
          <w:numId w:val="33"/>
        </w:numPr>
        <w:spacing w:line="276" w:lineRule="auto"/>
        <w:ind w:firstLineChars="0"/>
        <w:rPr>
          <w:rFonts w:ascii="Times New Roman" w:eastAsia="宋体" w:hAnsi="Times New Roman"/>
          <w:b/>
          <w:bCs/>
        </w:rPr>
      </w:pPr>
      <w:r w:rsidRPr="008574D9">
        <w:rPr>
          <w:rFonts w:ascii="Times New Roman" w:eastAsia="宋体" w:hAnsi="Times New Roman" w:hint="eastAsia"/>
          <w:b/>
          <w:bCs/>
        </w:rPr>
        <w:lastRenderedPageBreak/>
        <w:t>创建镜像</w:t>
      </w:r>
    </w:p>
    <w:p w14:paraId="18CE60C1" w14:textId="77777777" w:rsidR="00C3770F" w:rsidRPr="008574D9" w:rsidRDefault="00C3770F" w:rsidP="00F202C3">
      <w:pPr>
        <w:pStyle w:val="a8"/>
        <w:spacing w:line="276" w:lineRule="auto"/>
        <w:ind w:left="780" w:firstLineChars="0" w:firstLine="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 w:hint="eastAsia"/>
        </w:rPr>
        <w:t>在</w:t>
      </w:r>
      <w:r w:rsidRPr="008574D9">
        <w:rPr>
          <w:rFonts w:ascii="Times New Roman" w:eastAsia="宋体" w:hAnsi="Times New Roman" w:hint="eastAsia"/>
        </w:rPr>
        <w:t>linux</w:t>
      </w:r>
      <w:r w:rsidRPr="008574D9">
        <w:rPr>
          <w:rFonts w:ascii="Times New Roman" w:eastAsia="宋体" w:hAnsi="Times New Roman" w:hint="eastAsia"/>
        </w:rPr>
        <w:t>环境下，进入此目录，右键</w:t>
      </w:r>
      <w:r w:rsidR="00C677CC">
        <w:rPr>
          <w:rFonts w:ascii="Times New Roman" w:eastAsia="宋体" w:hAnsi="Times New Roman" w:hint="eastAsia"/>
        </w:rPr>
        <w:t>点击空白区域，</w:t>
      </w:r>
      <w:r w:rsidRPr="008574D9">
        <w:rPr>
          <w:rFonts w:ascii="Times New Roman" w:eastAsia="宋体" w:hAnsi="Times New Roman" w:hint="eastAsia"/>
        </w:rPr>
        <w:t>打开</w:t>
      </w:r>
      <w:r w:rsidR="008B2F60">
        <w:rPr>
          <w:rFonts w:ascii="Times New Roman" w:eastAsia="宋体" w:hAnsi="Times New Roman" w:hint="eastAsia"/>
        </w:rPr>
        <w:t>终端</w:t>
      </w:r>
      <w:r w:rsidR="008B2F60">
        <w:rPr>
          <w:rFonts w:ascii="Times New Roman" w:eastAsia="宋体" w:hAnsi="Times New Roman" w:hint="eastAsia"/>
        </w:rPr>
        <w:t>T</w:t>
      </w:r>
      <w:r w:rsidRPr="008574D9">
        <w:rPr>
          <w:rFonts w:ascii="Times New Roman" w:eastAsia="宋体" w:hAnsi="Times New Roman" w:hint="eastAsia"/>
        </w:rPr>
        <w:t>erminal</w:t>
      </w:r>
    </w:p>
    <w:p w14:paraId="406292CF" w14:textId="77777777" w:rsidR="00C3770F" w:rsidRPr="008574D9" w:rsidRDefault="00A200EE" w:rsidP="00F202C3">
      <w:pPr>
        <w:pStyle w:val="a8"/>
        <w:spacing w:line="276" w:lineRule="auto"/>
        <w:ind w:left="780" w:firstLineChars="0" w:firstLine="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 w:hint="eastAsia"/>
        </w:rPr>
        <w:t>输入</w:t>
      </w:r>
      <w:r w:rsidR="005D6F68" w:rsidRPr="008574D9">
        <w:rPr>
          <w:rFonts w:ascii="Times New Roman" w:eastAsia="宋体" w:hAnsi="Times New Roman" w:hint="eastAsia"/>
        </w:rPr>
        <w:t>以下</w:t>
      </w:r>
      <w:r w:rsidRPr="008574D9">
        <w:rPr>
          <w:rFonts w:ascii="Times New Roman" w:eastAsia="宋体" w:hAnsi="Times New Roman" w:hint="eastAsia"/>
        </w:rPr>
        <w:t>命令：</w:t>
      </w:r>
    </w:p>
    <w:p w14:paraId="20A6E45C" w14:textId="77777777" w:rsidR="00A200EE" w:rsidRPr="008574D9" w:rsidRDefault="005D6F68" w:rsidP="00F202C3">
      <w:pPr>
        <w:spacing w:line="276" w:lineRule="auto"/>
        <w:ind w:leftChars="500" w:left="1050" w:firstLineChars="100" w:firstLine="21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 w:hint="eastAsia"/>
        </w:rPr>
        <w:t>docker</w:t>
      </w:r>
      <w:r w:rsidRPr="008574D9">
        <w:rPr>
          <w:rFonts w:ascii="Times New Roman" w:eastAsia="宋体" w:hAnsi="Times New Roman"/>
        </w:rPr>
        <w:t xml:space="preserve"> </w:t>
      </w:r>
      <w:r w:rsidRPr="008574D9">
        <w:rPr>
          <w:rFonts w:ascii="Times New Roman" w:eastAsia="宋体" w:hAnsi="Times New Roman" w:hint="eastAsia"/>
        </w:rPr>
        <w:t>build</w:t>
      </w:r>
      <w:r w:rsidRPr="008574D9">
        <w:rPr>
          <w:rFonts w:ascii="Times New Roman" w:eastAsia="宋体" w:hAnsi="Times New Roman"/>
        </w:rPr>
        <w:t xml:space="preserve"> -t test .</w:t>
      </w:r>
    </w:p>
    <w:p w14:paraId="3D934E6D" w14:textId="77777777" w:rsidR="005D6F68" w:rsidRPr="008574D9" w:rsidRDefault="009274B7" w:rsidP="00F202C3">
      <w:pPr>
        <w:pStyle w:val="a8"/>
        <w:spacing w:line="276" w:lineRule="auto"/>
        <w:ind w:left="780" w:firstLineChars="0" w:firstLine="0"/>
        <w:rPr>
          <w:rFonts w:ascii="Times New Roman" w:eastAsia="宋体" w:hAnsi="Times New Roman"/>
          <w:b/>
          <w:bCs/>
          <w:color w:val="00B0F0"/>
        </w:rPr>
      </w:pPr>
      <w:r w:rsidRPr="008574D9">
        <w:rPr>
          <w:rFonts w:ascii="Times New Roman" w:eastAsia="宋体" w:hAnsi="Times New Roman" w:hint="eastAsia"/>
          <w:b/>
          <w:bCs/>
        </w:rPr>
        <w:t>注意：</w:t>
      </w:r>
      <w:r w:rsidRPr="008574D9">
        <w:rPr>
          <w:rFonts w:ascii="Times New Roman" w:eastAsia="宋体" w:hAnsi="Times New Roman" w:hint="eastAsia"/>
          <w:b/>
          <w:bCs/>
          <w:color w:val="00B0F0"/>
        </w:rPr>
        <w:t>test</w:t>
      </w:r>
      <w:r w:rsidRPr="008574D9">
        <w:rPr>
          <w:rFonts w:ascii="Times New Roman" w:eastAsia="宋体" w:hAnsi="Times New Roman" w:hint="eastAsia"/>
          <w:b/>
          <w:bCs/>
          <w:color w:val="00B0F0"/>
        </w:rPr>
        <w:t>后面有一个空格，还有一个“</w:t>
      </w:r>
      <w:r w:rsidRPr="008574D9">
        <w:rPr>
          <w:rFonts w:ascii="Times New Roman" w:eastAsia="宋体" w:hAnsi="Times New Roman" w:hint="eastAsia"/>
          <w:b/>
          <w:bCs/>
          <w:color w:val="00B0F0"/>
        </w:rPr>
        <w:t>.</w:t>
      </w:r>
      <w:r w:rsidRPr="008574D9">
        <w:rPr>
          <w:rFonts w:ascii="Times New Roman" w:eastAsia="宋体" w:hAnsi="Times New Roman" w:hint="eastAsia"/>
          <w:b/>
          <w:bCs/>
          <w:color w:val="00B0F0"/>
        </w:rPr>
        <w:t>”。</w:t>
      </w:r>
    </w:p>
    <w:p w14:paraId="57347D7E" w14:textId="77777777" w:rsidR="00AA5ED2" w:rsidRPr="008574D9" w:rsidRDefault="00813228" w:rsidP="00F202C3">
      <w:pPr>
        <w:pStyle w:val="a8"/>
        <w:spacing w:line="276" w:lineRule="auto"/>
        <w:ind w:left="780" w:firstLineChars="0" w:firstLine="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/>
          <w:noProof/>
        </w:rPr>
        <w:drawing>
          <wp:inline distT="0" distB="0" distL="0" distR="0" wp14:anchorId="1F60BF6B" wp14:editId="5D9C3034">
            <wp:extent cx="5716988" cy="3081988"/>
            <wp:effectExtent l="0" t="0" r="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826" cy="309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F3912" w14:textId="77777777" w:rsidR="00CB392F" w:rsidRPr="008574D9" w:rsidRDefault="009B2DE9" w:rsidP="00F202C3">
      <w:pPr>
        <w:pStyle w:val="a8"/>
        <w:numPr>
          <w:ilvl w:val="0"/>
          <w:numId w:val="33"/>
        </w:numPr>
        <w:spacing w:line="276" w:lineRule="auto"/>
        <w:ind w:firstLineChars="0"/>
        <w:rPr>
          <w:rFonts w:ascii="Times New Roman" w:eastAsia="宋体" w:hAnsi="Times New Roman"/>
          <w:b/>
          <w:bCs/>
        </w:rPr>
      </w:pPr>
      <w:r w:rsidRPr="008574D9">
        <w:rPr>
          <w:rFonts w:ascii="Times New Roman" w:eastAsia="宋体" w:hAnsi="Times New Roman" w:hint="eastAsia"/>
          <w:b/>
          <w:bCs/>
        </w:rPr>
        <w:t>测试镜像</w:t>
      </w:r>
    </w:p>
    <w:p w14:paraId="29FD2967" w14:textId="77777777" w:rsidR="009B2DE9" w:rsidRPr="008574D9" w:rsidRDefault="009B2DE9" w:rsidP="00F202C3">
      <w:pPr>
        <w:pStyle w:val="a8"/>
        <w:spacing w:line="276" w:lineRule="auto"/>
        <w:ind w:left="780" w:firstLineChars="0" w:firstLine="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 w:hint="eastAsia"/>
        </w:rPr>
        <w:t>有两种方式，我们先看简单的</w:t>
      </w:r>
      <w:r w:rsidR="009D1BA1" w:rsidRPr="008574D9">
        <w:rPr>
          <w:rFonts w:ascii="Times New Roman" w:eastAsia="宋体" w:hAnsi="Times New Roman" w:hint="eastAsia"/>
        </w:rPr>
        <w:t>那种。</w:t>
      </w:r>
    </w:p>
    <w:p w14:paraId="702A214B" w14:textId="77777777" w:rsidR="009D1BA1" w:rsidRPr="008574D9" w:rsidRDefault="00E21C9A" w:rsidP="00F202C3">
      <w:pPr>
        <w:spacing w:line="276" w:lineRule="auto"/>
        <w:ind w:leftChars="500" w:left="1050" w:firstLineChars="100" w:firstLine="21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/>
        </w:rPr>
        <w:t>docker run test</w:t>
      </w:r>
    </w:p>
    <w:p w14:paraId="1B4C2206" w14:textId="77777777" w:rsidR="0075355B" w:rsidRPr="008574D9" w:rsidRDefault="0075355B" w:rsidP="00F202C3">
      <w:pPr>
        <w:pStyle w:val="a8"/>
        <w:spacing w:line="276" w:lineRule="auto"/>
        <w:ind w:left="780" w:firstLineChars="0" w:firstLine="0"/>
        <w:rPr>
          <w:rFonts w:ascii="Times New Roman" w:eastAsia="宋体" w:hAnsi="Times New Roman"/>
          <w:b/>
          <w:bCs/>
        </w:rPr>
      </w:pPr>
      <w:r w:rsidRPr="008574D9">
        <w:rPr>
          <w:rFonts w:ascii="Times New Roman" w:eastAsia="宋体" w:hAnsi="Times New Roman" w:hint="eastAsia"/>
          <w:b/>
          <w:bCs/>
        </w:rPr>
        <w:t>注意</w:t>
      </w:r>
      <w:r w:rsidR="004F7EB2" w:rsidRPr="008574D9">
        <w:rPr>
          <w:rFonts w:ascii="Times New Roman" w:eastAsia="宋体" w:hAnsi="Times New Roman" w:hint="eastAsia"/>
          <w:b/>
          <w:bCs/>
        </w:rPr>
        <w:t>：</w:t>
      </w:r>
      <w:r w:rsidRPr="008574D9">
        <w:rPr>
          <w:rFonts w:ascii="Times New Roman" w:eastAsia="宋体" w:hAnsi="Times New Roman" w:hint="eastAsia"/>
          <w:b/>
          <w:bCs/>
          <w:color w:val="00B0F0"/>
        </w:rPr>
        <w:t>这里的</w:t>
      </w:r>
      <w:r w:rsidRPr="008574D9">
        <w:rPr>
          <w:rFonts w:ascii="Times New Roman" w:eastAsia="宋体" w:hAnsi="Times New Roman" w:hint="eastAsia"/>
          <w:b/>
          <w:bCs/>
          <w:color w:val="00B0F0"/>
        </w:rPr>
        <w:t>test</w:t>
      </w:r>
      <w:r w:rsidRPr="008574D9">
        <w:rPr>
          <w:rFonts w:ascii="Times New Roman" w:eastAsia="宋体" w:hAnsi="Times New Roman" w:hint="eastAsia"/>
          <w:b/>
          <w:bCs/>
          <w:color w:val="00B0F0"/>
        </w:rPr>
        <w:t>是指我们在</w:t>
      </w:r>
      <w:r w:rsidRPr="008574D9">
        <w:rPr>
          <w:rFonts w:ascii="Times New Roman" w:eastAsia="宋体" w:hAnsi="Times New Roman" w:hint="eastAsia"/>
          <w:b/>
          <w:bCs/>
          <w:color w:val="00B0F0"/>
        </w:rPr>
        <w:t>build</w:t>
      </w:r>
      <w:r w:rsidRPr="008574D9">
        <w:rPr>
          <w:rFonts w:ascii="Times New Roman" w:eastAsia="宋体" w:hAnsi="Times New Roman" w:hint="eastAsia"/>
          <w:b/>
          <w:bCs/>
          <w:color w:val="00B0F0"/>
        </w:rPr>
        <w:t>镜像的时候输入的名字</w:t>
      </w:r>
    </w:p>
    <w:p w14:paraId="52C209AF" w14:textId="77777777" w:rsidR="0075355B" w:rsidRPr="008574D9" w:rsidRDefault="00165719" w:rsidP="00F202C3">
      <w:pPr>
        <w:pStyle w:val="a8"/>
        <w:spacing w:line="276" w:lineRule="auto"/>
        <w:ind w:left="780" w:firstLineChars="0" w:firstLine="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/>
          <w:noProof/>
        </w:rPr>
        <w:drawing>
          <wp:inline distT="0" distB="0" distL="0" distR="0" wp14:anchorId="4BF22DE8" wp14:editId="24D7F027">
            <wp:extent cx="4293705" cy="317750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9073" cy="32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A5FAE" w14:textId="77777777" w:rsidR="008A275E" w:rsidRPr="008574D9" w:rsidRDefault="00863000" w:rsidP="00F202C3">
      <w:pPr>
        <w:pStyle w:val="a8"/>
        <w:spacing w:line="276" w:lineRule="auto"/>
        <w:ind w:left="780" w:firstLineChars="0" w:firstLine="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 w:hint="eastAsia"/>
        </w:rPr>
        <w:t>第二种是交互式运行，如下命令：</w:t>
      </w:r>
    </w:p>
    <w:p w14:paraId="38357FA3" w14:textId="77777777" w:rsidR="00863000" w:rsidRPr="008574D9" w:rsidRDefault="004D5153" w:rsidP="00F202C3">
      <w:pPr>
        <w:spacing w:line="276" w:lineRule="auto"/>
        <w:ind w:leftChars="500" w:left="1050" w:firstLineChars="100" w:firstLine="21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 w:hint="eastAsia"/>
        </w:rPr>
        <w:t>docker</w:t>
      </w:r>
      <w:r w:rsidRPr="008574D9">
        <w:rPr>
          <w:rFonts w:ascii="Times New Roman" w:eastAsia="宋体" w:hAnsi="Times New Roman"/>
        </w:rPr>
        <w:t xml:space="preserve"> run -it test sh</w:t>
      </w:r>
    </w:p>
    <w:p w14:paraId="776E5991" w14:textId="77777777" w:rsidR="004D5153" w:rsidRPr="008574D9" w:rsidRDefault="000812CA" w:rsidP="00F202C3">
      <w:pPr>
        <w:pStyle w:val="a8"/>
        <w:spacing w:line="276" w:lineRule="auto"/>
        <w:ind w:left="780" w:firstLineChars="0" w:firstLine="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 w:hint="eastAsia"/>
        </w:rPr>
        <w:t>效果如下</w:t>
      </w:r>
      <w:r w:rsidR="003579F9" w:rsidRPr="008574D9">
        <w:rPr>
          <w:rFonts w:ascii="Times New Roman" w:eastAsia="宋体" w:hAnsi="Times New Roman" w:hint="eastAsia"/>
        </w:rPr>
        <w:t>：我们进入了一个新的系统，目录为</w:t>
      </w:r>
      <w:r w:rsidR="003579F9" w:rsidRPr="008574D9">
        <w:rPr>
          <w:rFonts w:ascii="Times New Roman" w:eastAsia="宋体" w:hAnsi="Times New Roman" w:hint="eastAsia"/>
        </w:rPr>
        <w:t>/</w:t>
      </w:r>
      <w:r w:rsidR="003579F9" w:rsidRPr="008574D9">
        <w:rPr>
          <w:rFonts w:ascii="Times New Roman" w:eastAsia="宋体" w:hAnsi="Times New Roman"/>
        </w:rPr>
        <w:t>home</w:t>
      </w:r>
      <w:r w:rsidR="003579F9" w:rsidRPr="008574D9">
        <w:rPr>
          <w:rFonts w:ascii="Times New Roman" w:eastAsia="宋体" w:hAnsi="Times New Roman" w:hint="eastAsia"/>
        </w:rPr>
        <w:t>，可输入命令，如</w:t>
      </w:r>
      <w:r w:rsidR="003579F9" w:rsidRPr="008574D9">
        <w:rPr>
          <w:rFonts w:ascii="Times New Roman" w:eastAsia="宋体" w:hAnsi="Times New Roman" w:hint="eastAsia"/>
        </w:rPr>
        <w:t>ls</w:t>
      </w:r>
      <w:r w:rsidR="00C176D0">
        <w:rPr>
          <w:rFonts w:ascii="Times New Roman" w:eastAsia="宋体" w:hAnsi="Times New Roman" w:hint="eastAsia"/>
        </w:rPr>
        <w:t>、</w:t>
      </w:r>
      <w:r w:rsidR="00D75E00">
        <w:rPr>
          <w:rFonts w:ascii="Times New Roman" w:eastAsia="宋体" w:hAnsi="Times New Roman" w:hint="eastAsia"/>
        </w:rPr>
        <w:t>python</w:t>
      </w:r>
      <w:r w:rsidR="00D75E00">
        <w:rPr>
          <w:rFonts w:ascii="Times New Roman" w:eastAsia="宋体" w:hAnsi="Times New Roman"/>
        </w:rPr>
        <w:t xml:space="preserve"> </w:t>
      </w:r>
      <w:r w:rsidR="00D75E00">
        <w:rPr>
          <w:rFonts w:ascii="Times New Roman" w:eastAsia="宋体" w:hAnsi="Times New Roman" w:hint="eastAsia"/>
        </w:rPr>
        <w:t>xx</w:t>
      </w:r>
      <w:r w:rsidR="00D75E00">
        <w:rPr>
          <w:rFonts w:ascii="Times New Roman" w:eastAsia="宋体" w:hAnsi="Times New Roman"/>
        </w:rPr>
        <w:t>.py</w:t>
      </w:r>
      <w:r w:rsidR="00D75E00">
        <w:rPr>
          <w:rFonts w:ascii="Times New Roman" w:eastAsia="宋体" w:hAnsi="Times New Roman" w:hint="eastAsia"/>
        </w:rPr>
        <w:t>等</w:t>
      </w:r>
      <w:r w:rsidR="00C176D0">
        <w:rPr>
          <w:rFonts w:ascii="Times New Roman" w:eastAsia="宋体" w:hAnsi="Times New Roman" w:hint="eastAsia"/>
        </w:rPr>
        <w:t>。</w:t>
      </w:r>
    </w:p>
    <w:p w14:paraId="5F6F0935" w14:textId="77777777" w:rsidR="003579F9" w:rsidRPr="008574D9" w:rsidRDefault="00A749AB" w:rsidP="00F202C3">
      <w:pPr>
        <w:pStyle w:val="a8"/>
        <w:spacing w:line="276" w:lineRule="auto"/>
        <w:ind w:left="780" w:firstLineChars="0" w:firstLine="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/>
          <w:noProof/>
        </w:rPr>
        <w:drawing>
          <wp:inline distT="0" distB="0" distL="0" distR="0" wp14:anchorId="0B24DDF7" wp14:editId="2063FF62">
            <wp:extent cx="4627659" cy="922019"/>
            <wp:effectExtent l="0" t="0" r="190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4484" cy="93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12812" w14:textId="77777777" w:rsidR="004F36ED" w:rsidRPr="008574D9" w:rsidRDefault="00D648D2" w:rsidP="00F202C3">
      <w:pPr>
        <w:pStyle w:val="a8"/>
        <w:spacing w:line="276" w:lineRule="auto"/>
        <w:ind w:left="780" w:firstLineChars="0" w:firstLine="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 w:hint="eastAsia"/>
        </w:rPr>
        <w:t>在这个</w:t>
      </w:r>
      <w:r w:rsidRPr="008574D9">
        <w:rPr>
          <w:rFonts w:ascii="Times New Roman" w:eastAsia="宋体" w:hAnsi="Times New Roman" w:hint="eastAsia"/>
        </w:rPr>
        <w:t>/home</w:t>
      </w:r>
      <w:r w:rsidRPr="008574D9">
        <w:rPr>
          <w:rFonts w:ascii="Times New Roman" w:eastAsia="宋体" w:hAnsi="Times New Roman" w:hint="eastAsia"/>
        </w:rPr>
        <w:t>目录下，包含我们</w:t>
      </w:r>
      <w:r w:rsidR="00BB23EA" w:rsidRPr="008574D9">
        <w:rPr>
          <w:rFonts w:ascii="Times New Roman" w:eastAsia="宋体" w:hAnsi="Times New Roman" w:hint="eastAsia"/>
        </w:rPr>
        <w:t>一开始创建的</w:t>
      </w:r>
      <w:r w:rsidR="00C76585">
        <w:rPr>
          <w:rFonts w:ascii="Times New Roman" w:eastAsia="宋体" w:hAnsi="Times New Roman" w:hint="eastAsia"/>
        </w:rPr>
        <w:t>Dockerfile</w:t>
      </w:r>
      <w:r w:rsidR="00BB23EA" w:rsidRPr="008574D9">
        <w:rPr>
          <w:rFonts w:ascii="Times New Roman" w:eastAsia="宋体" w:hAnsi="Times New Roman" w:hint="eastAsia"/>
        </w:rPr>
        <w:t>和</w:t>
      </w:r>
      <w:r w:rsidR="00BB23EA" w:rsidRPr="008574D9">
        <w:rPr>
          <w:rFonts w:ascii="Times New Roman" w:eastAsia="宋体" w:hAnsi="Times New Roman" w:hint="eastAsia"/>
        </w:rPr>
        <w:t>run</w:t>
      </w:r>
      <w:r w:rsidR="00BB23EA" w:rsidRPr="008574D9">
        <w:rPr>
          <w:rFonts w:ascii="Times New Roman" w:eastAsia="宋体" w:hAnsi="Times New Roman"/>
        </w:rPr>
        <w:t>.py</w:t>
      </w:r>
      <w:r w:rsidR="00BB23EA" w:rsidRPr="008574D9">
        <w:rPr>
          <w:rFonts w:ascii="Times New Roman" w:eastAsia="宋体" w:hAnsi="Times New Roman" w:hint="eastAsia"/>
        </w:rPr>
        <w:t>两个文件</w:t>
      </w:r>
      <w:r w:rsidR="00E30AA9" w:rsidRPr="008574D9">
        <w:rPr>
          <w:rFonts w:ascii="Times New Roman" w:eastAsia="宋体" w:hAnsi="Times New Roman" w:hint="eastAsia"/>
        </w:rPr>
        <w:t>，这是</w:t>
      </w:r>
      <w:r w:rsidR="00C76585">
        <w:rPr>
          <w:rFonts w:ascii="Times New Roman" w:eastAsia="宋体" w:hAnsi="Times New Roman" w:hint="eastAsia"/>
        </w:rPr>
        <w:t>Dockerfile</w:t>
      </w:r>
      <w:r w:rsidR="000425CF" w:rsidRPr="008574D9">
        <w:rPr>
          <w:rFonts w:ascii="Times New Roman" w:eastAsia="宋体" w:hAnsi="Times New Roman" w:hint="eastAsia"/>
        </w:rPr>
        <w:t>中</w:t>
      </w:r>
      <w:r w:rsidR="00E30AA9" w:rsidRPr="008574D9">
        <w:rPr>
          <w:rFonts w:ascii="Times New Roman" w:eastAsia="宋体" w:hAnsi="Times New Roman" w:hint="eastAsia"/>
        </w:rPr>
        <w:t>两个命令作用的结果：</w:t>
      </w:r>
    </w:p>
    <w:p w14:paraId="2A2B1102" w14:textId="77777777" w:rsidR="00E30AA9" w:rsidRPr="008574D9" w:rsidRDefault="00E30AA9" w:rsidP="00F202C3">
      <w:pPr>
        <w:spacing w:line="276" w:lineRule="auto"/>
        <w:ind w:leftChars="400" w:left="840" w:firstLineChars="200" w:firstLine="42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/>
        </w:rPr>
        <w:t>workdir /home</w:t>
      </w:r>
    </w:p>
    <w:p w14:paraId="513844BB" w14:textId="77777777" w:rsidR="00E30AA9" w:rsidRPr="008574D9" w:rsidRDefault="00E30AA9" w:rsidP="00F202C3">
      <w:pPr>
        <w:spacing w:line="276" w:lineRule="auto"/>
        <w:ind w:leftChars="400" w:left="840" w:firstLineChars="200" w:firstLine="42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/>
        </w:rPr>
        <w:t>copy . /home</w:t>
      </w:r>
    </w:p>
    <w:p w14:paraId="76B18CF3" w14:textId="77777777" w:rsidR="00E30AA9" w:rsidRPr="008574D9" w:rsidRDefault="00E05C33" w:rsidP="00F202C3">
      <w:pPr>
        <w:pStyle w:val="a8"/>
        <w:spacing w:line="276" w:lineRule="auto"/>
        <w:ind w:left="780" w:firstLineChars="0" w:firstLine="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 w:hint="eastAsia"/>
        </w:rPr>
        <w:t>意思分别是：新建工作目录</w:t>
      </w:r>
      <w:r w:rsidRPr="008574D9">
        <w:rPr>
          <w:rFonts w:ascii="Times New Roman" w:eastAsia="宋体" w:hAnsi="Times New Roman" w:hint="eastAsia"/>
        </w:rPr>
        <w:t>/home</w:t>
      </w:r>
      <w:r w:rsidRPr="008574D9">
        <w:rPr>
          <w:rFonts w:ascii="Times New Roman" w:eastAsia="宋体" w:hAnsi="Times New Roman" w:hint="eastAsia"/>
        </w:rPr>
        <w:t>，以及把</w:t>
      </w:r>
      <w:r w:rsidRPr="008574D9">
        <w:rPr>
          <w:rFonts w:ascii="Times New Roman" w:eastAsia="宋体" w:hAnsi="Times New Roman" w:hint="eastAsia"/>
          <w:b/>
          <w:bCs/>
          <w:color w:val="FF0000"/>
        </w:rPr>
        <w:t>当前目录下</w:t>
      </w:r>
      <w:r w:rsidRPr="008574D9">
        <w:rPr>
          <w:rFonts w:ascii="Times New Roman" w:eastAsia="宋体" w:hAnsi="Times New Roman" w:hint="eastAsia"/>
        </w:rPr>
        <w:t>的所有内容</w:t>
      </w:r>
      <w:r w:rsidRPr="008574D9">
        <w:rPr>
          <w:rFonts w:ascii="Times New Roman" w:eastAsia="宋体" w:hAnsi="Times New Roman" w:hint="eastAsia"/>
        </w:rPr>
        <w:t>copy</w:t>
      </w:r>
      <w:r w:rsidRPr="008574D9">
        <w:rPr>
          <w:rFonts w:ascii="Times New Roman" w:eastAsia="宋体" w:hAnsi="Times New Roman" w:hint="eastAsia"/>
        </w:rPr>
        <w:t>到</w:t>
      </w:r>
      <w:r w:rsidRPr="008574D9">
        <w:rPr>
          <w:rFonts w:ascii="Times New Roman" w:eastAsia="宋体" w:hAnsi="Times New Roman" w:hint="eastAsia"/>
        </w:rPr>
        <w:t>/home</w:t>
      </w:r>
      <w:r w:rsidRPr="008574D9">
        <w:rPr>
          <w:rFonts w:ascii="Times New Roman" w:eastAsia="宋体" w:hAnsi="Times New Roman" w:hint="eastAsia"/>
        </w:rPr>
        <w:t>下。</w:t>
      </w:r>
    </w:p>
    <w:p w14:paraId="14795060" w14:textId="77777777" w:rsidR="00027B16" w:rsidRPr="008574D9" w:rsidRDefault="00DC3D86" w:rsidP="00F202C3">
      <w:pPr>
        <w:pStyle w:val="2"/>
        <w:spacing w:line="276" w:lineRule="auto"/>
        <w:rPr>
          <w:rFonts w:ascii="Times New Roman" w:eastAsia="宋体" w:hAnsi="Times New Roman"/>
        </w:rPr>
      </w:pPr>
      <w:bookmarkStart w:id="9" w:name="_Toc23520006"/>
      <w:r w:rsidRPr="008574D9">
        <w:rPr>
          <w:rFonts w:ascii="Times New Roman" w:eastAsia="宋体" w:hAnsi="Times New Roman" w:hint="eastAsia"/>
        </w:rPr>
        <w:lastRenderedPageBreak/>
        <w:t>理解镜像与容器</w:t>
      </w:r>
      <w:bookmarkEnd w:id="9"/>
    </w:p>
    <w:p w14:paraId="0D0D1D5D" w14:textId="77777777" w:rsidR="001B415F" w:rsidRPr="008574D9" w:rsidRDefault="001B415F" w:rsidP="00F202C3">
      <w:pPr>
        <w:pStyle w:val="a8"/>
        <w:numPr>
          <w:ilvl w:val="0"/>
          <w:numId w:val="34"/>
        </w:numPr>
        <w:spacing w:line="276" w:lineRule="auto"/>
        <w:ind w:firstLineChars="0"/>
        <w:rPr>
          <w:rFonts w:ascii="Times New Roman" w:eastAsia="宋体" w:hAnsi="Times New Roman"/>
          <w:b/>
          <w:bCs/>
        </w:rPr>
      </w:pPr>
      <w:r w:rsidRPr="008574D9">
        <w:rPr>
          <w:rFonts w:ascii="Times New Roman" w:eastAsia="宋体" w:hAnsi="Times New Roman" w:hint="eastAsia"/>
          <w:b/>
          <w:bCs/>
        </w:rPr>
        <w:t>镜像与容器</w:t>
      </w:r>
    </w:p>
    <w:p w14:paraId="4B2C2BE3" w14:textId="77777777" w:rsidR="007E67FA" w:rsidRPr="008574D9" w:rsidRDefault="007E67FA" w:rsidP="00F202C3">
      <w:pPr>
        <w:pStyle w:val="a8"/>
        <w:spacing w:line="276" w:lineRule="auto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 w:hint="eastAsia"/>
        </w:rPr>
        <w:t>从上例，我们可以看出，镜像就像一个系统的安装包，我们可以把需要的内容，一并加在这个镜像里面，从而创建我们自己独特的镜像（</w:t>
      </w:r>
      <w:r w:rsidR="00413C68">
        <w:rPr>
          <w:rFonts w:ascii="Times New Roman" w:eastAsia="宋体" w:hAnsi="Times New Roman" w:hint="eastAsia"/>
        </w:rPr>
        <w:t>即，</w:t>
      </w:r>
      <w:r w:rsidRPr="008574D9">
        <w:rPr>
          <w:rFonts w:ascii="Times New Roman" w:eastAsia="宋体" w:hAnsi="Times New Roman" w:hint="eastAsia"/>
        </w:rPr>
        <w:t>包含我们自定义内容的安装包）。</w:t>
      </w:r>
    </w:p>
    <w:p w14:paraId="789C78A8" w14:textId="77777777" w:rsidR="007E67FA" w:rsidRPr="008574D9" w:rsidRDefault="007E67FA" w:rsidP="00F202C3">
      <w:pPr>
        <w:pStyle w:val="a8"/>
        <w:spacing w:line="276" w:lineRule="auto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/>
        </w:rPr>
        <w:t>docker run</w:t>
      </w:r>
      <w:r w:rsidRPr="008574D9">
        <w:rPr>
          <w:rFonts w:ascii="Times New Roman" w:eastAsia="宋体" w:hAnsi="Times New Roman"/>
        </w:rPr>
        <w:t>命令，就相当于我们把这个镜像安装到了某个硬件上，成为一个独立的系统，此时也就是我们常说的容器。因此，容器，就是应用镜像的结果。一个镜像，可以同时启动多个容器。</w:t>
      </w:r>
    </w:p>
    <w:p w14:paraId="25CDB307" w14:textId="77777777" w:rsidR="007E67FA" w:rsidRPr="008574D9" w:rsidRDefault="007E67FA" w:rsidP="00F202C3">
      <w:pPr>
        <w:pStyle w:val="a8"/>
        <w:spacing w:line="276" w:lineRule="auto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/>
        </w:rPr>
        <w:t>docker run -it XXX sh</w:t>
      </w:r>
      <w:r w:rsidRPr="008574D9">
        <w:rPr>
          <w:rFonts w:ascii="Times New Roman" w:eastAsia="宋体" w:hAnsi="Times New Roman"/>
        </w:rPr>
        <w:t>，就要进入到</w:t>
      </w:r>
      <w:r w:rsidRPr="008574D9">
        <w:rPr>
          <w:rFonts w:ascii="Times New Roman" w:eastAsia="宋体" w:hAnsi="Times New Roman"/>
        </w:rPr>
        <w:t>XXX</w:t>
      </w:r>
      <w:r w:rsidRPr="008574D9">
        <w:rPr>
          <w:rFonts w:ascii="Times New Roman" w:eastAsia="宋体" w:hAnsi="Times New Roman"/>
        </w:rPr>
        <w:t>这个容器内，就像进入了一台新的电脑。</w:t>
      </w:r>
    </w:p>
    <w:p w14:paraId="5F59DFE5" w14:textId="77777777" w:rsidR="004919EF" w:rsidRPr="008574D9" w:rsidRDefault="004919EF" w:rsidP="00F202C3">
      <w:pPr>
        <w:pStyle w:val="a8"/>
        <w:spacing w:line="276" w:lineRule="auto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 w:hint="eastAsia"/>
        </w:rPr>
        <w:t>也可以将</w:t>
      </w:r>
      <w:r w:rsidRPr="008574D9">
        <w:rPr>
          <w:rFonts w:ascii="Times New Roman" w:eastAsia="宋体" w:hAnsi="Times New Roman" w:hint="eastAsia"/>
        </w:rPr>
        <w:t>sh</w:t>
      </w:r>
      <w:r w:rsidRPr="008574D9">
        <w:rPr>
          <w:rFonts w:ascii="Times New Roman" w:eastAsia="宋体" w:hAnsi="Times New Roman" w:hint="eastAsia"/>
        </w:rPr>
        <w:t>替换为</w:t>
      </w:r>
      <w:r w:rsidRPr="008574D9">
        <w:rPr>
          <w:rFonts w:ascii="Times New Roman" w:eastAsia="宋体" w:hAnsi="Times New Roman" w:hint="eastAsia"/>
        </w:rPr>
        <w:t>/</w:t>
      </w:r>
      <w:r w:rsidRPr="008574D9">
        <w:rPr>
          <w:rFonts w:ascii="Times New Roman" w:eastAsia="宋体" w:hAnsi="Times New Roman"/>
        </w:rPr>
        <w:t>bin/bash</w:t>
      </w:r>
      <w:r w:rsidRPr="008574D9">
        <w:rPr>
          <w:rFonts w:ascii="Times New Roman" w:eastAsia="宋体" w:hAnsi="Times New Roman" w:hint="eastAsia"/>
        </w:rPr>
        <w:t>，</w:t>
      </w:r>
      <w:r w:rsidR="00055659">
        <w:rPr>
          <w:rFonts w:ascii="Times New Roman" w:eastAsia="宋体" w:hAnsi="Times New Roman" w:hint="eastAsia"/>
        </w:rPr>
        <w:t>以</w:t>
      </w:r>
      <w:r w:rsidRPr="008574D9">
        <w:rPr>
          <w:rFonts w:ascii="Times New Roman" w:eastAsia="宋体" w:hAnsi="Times New Roman" w:hint="eastAsia"/>
        </w:rPr>
        <w:t>这种方式</w:t>
      </w:r>
      <w:r w:rsidR="00055659">
        <w:rPr>
          <w:rFonts w:ascii="Times New Roman" w:eastAsia="宋体" w:hAnsi="Times New Roman" w:hint="eastAsia"/>
        </w:rPr>
        <w:t>运行</w:t>
      </w:r>
      <w:r w:rsidRPr="008574D9">
        <w:rPr>
          <w:rFonts w:ascii="Times New Roman" w:eastAsia="宋体" w:hAnsi="Times New Roman" w:hint="eastAsia"/>
        </w:rPr>
        <w:t>，可以查看当前容器的</w:t>
      </w:r>
      <w:r w:rsidRPr="008574D9">
        <w:rPr>
          <w:rFonts w:ascii="Times New Roman" w:eastAsia="宋体" w:hAnsi="Times New Roman" w:hint="eastAsia"/>
        </w:rPr>
        <w:t>id</w:t>
      </w:r>
      <w:r w:rsidR="00E81757" w:rsidRPr="008574D9">
        <w:rPr>
          <w:rFonts w:ascii="Times New Roman" w:eastAsia="宋体" w:hAnsi="Times New Roman" w:hint="eastAsia"/>
        </w:rPr>
        <w:t>。</w:t>
      </w:r>
    </w:p>
    <w:p w14:paraId="15EF318E" w14:textId="77777777" w:rsidR="004F3B56" w:rsidRPr="008574D9" w:rsidRDefault="004F3B56" w:rsidP="00F202C3">
      <w:pPr>
        <w:pStyle w:val="a8"/>
        <w:spacing w:line="276" w:lineRule="auto"/>
        <w:rPr>
          <w:rFonts w:ascii="Times New Roman" w:eastAsia="宋体" w:hAnsi="Times New Roman"/>
        </w:rPr>
      </w:pPr>
    </w:p>
    <w:p w14:paraId="144CD481" w14:textId="77777777" w:rsidR="0081080F" w:rsidRPr="008574D9" w:rsidRDefault="002573E4" w:rsidP="00F202C3">
      <w:pPr>
        <w:pStyle w:val="a8"/>
        <w:numPr>
          <w:ilvl w:val="0"/>
          <w:numId w:val="34"/>
        </w:numPr>
        <w:spacing w:line="276" w:lineRule="auto"/>
        <w:ind w:firstLineChars="0"/>
        <w:rPr>
          <w:rFonts w:ascii="Times New Roman" w:eastAsia="宋体" w:hAnsi="Times New Roman"/>
          <w:b/>
          <w:bCs/>
        </w:rPr>
      </w:pPr>
      <w:r w:rsidRPr="008574D9">
        <w:rPr>
          <w:rFonts w:ascii="Times New Roman" w:eastAsia="宋体" w:hAnsi="Times New Roman" w:hint="eastAsia"/>
          <w:b/>
          <w:bCs/>
        </w:rPr>
        <w:t>镜像之</w:t>
      </w:r>
      <w:r w:rsidR="007F21B4" w:rsidRPr="008574D9">
        <w:rPr>
          <w:rFonts w:ascii="Times New Roman" w:eastAsia="宋体" w:hAnsi="Times New Roman" w:hint="eastAsia"/>
          <w:b/>
          <w:bCs/>
        </w:rPr>
        <w:t>FROM</w:t>
      </w:r>
      <w:r w:rsidR="007F21B4" w:rsidRPr="008574D9">
        <w:rPr>
          <w:rFonts w:ascii="Times New Roman" w:eastAsia="宋体" w:hAnsi="Times New Roman"/>
          <w:b/>
          <w:bCs/>
        </w:rPr>
        <w:t xml:space="preserve"> python:alpine</w:t>
      </w:r>
    </w:p>
    <w:p w14:paraId="62810A04" w14:textId="77777777" w:rsidR="007F21B4" w:rsidRPr="008574D9" w:rsidRDefault="00C36E33" w:rsidP="00F202C3">
      <w:pPr>
        <w:spacing w:line="276" w:lineRule="auto"/>
        <w:ind w:firstLineChars="200" w:firstLine="42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 w:hint="eastAsia"/>
        </w:rPr>
        <w:t>F</w:t>
      </w:r>
      <w:r w:rsidR="00B22B27">
        <w:rPr>
          <w:rFonts w:ascii="Times New Roman" w:eastAsia="宋体" w:hAnsi="Times New Roman"/>
        </w:rPr>
        <w:t>ROM</w:t>
      </w:r>
      <w:r w:rsidR="0029274A">
        <w:rPr>
          <w:rFonts w:ascii="Times New Roman" w:eastAsia="宋体" w:hAnsi="Times New Roman"/>
        </w:rPr>
        <w:t xml:space="preserve"> </w:t>
      </w:r>
      <w:r w:rsidR="0029274A">
        <w:rPr>
          <w:rFonts w:ascii="Times New Roman" w:eastAsia="宋体" w:hAnsi="Times New Roman" w:hint="eastAsia"/>
        </w:rPr>
        <w:t>python</w:t>
      </w:r>
      <w:r w:rsidR="0029274A">
        <w:rPr>
          <w:rFonts w:ascii="Times New Roman" w:eastAsia="宋体" w:hAnsi="Times New Roman"/>
        </w:rPr>
        <w:t>:alpine</w:t>
      </w:r>
      <w:r w:rsidR="00B22B27">
        <w:rPr>
          <w:rFonts w:ascii="Times New Roman" w:eastAsia="宋体" w:hAnsi="Times New Roman" w:hint="eastAsia"/>
        </w:rPr>
        <w:t>命令是</w:t>
      </w:r>
      <w:r w:rsidRPr="008574D9">
        <w:rPr>
          <w:rFonts w:ascii="Times New Roman" w:eastAsia="宋体" w:hAnsi="Times New Roman" w:hint="eastAsia"/>
        </w:rPr>
        <w:t>指，</w:t>
      </w:r>
      <w:r w:rsidR="008F1034" w:rsidRPr="008574D9">
        <w:rPr>
          <w:rFonts w:ascii="Times New Roman" w:eastAsia="宋体" w:hAnsi="Times New Roman" w:hint="eastAsia"/>
        </w:rPr>
        <w:t>我们从</w:t>
      </w:r>
      <w:r w:rsidR="008F1034" w:rsidRPr="008574D9">
        <w:rPr>
          <w:rFonts w:ascii="Times New Roman" w:eastAsia="宋体" w:hAnsi="Times New Roman"/>
        </w:rPr>
        <w:t>image</w:t>
      </w:r>
      <w:r w:rsidR="008F1034" w:rsidRPr="008574D9">
        <w:rPr>
          <w:rFonts w:ascii="Times New Roman" w:eastAsia="宋体" w:hAnsi="Times New Roman"/>
        </w:rPr>
        <w:t>仓库中，</w:t>
      </w:r>
      <w:r w:rsidR="009A14D2" w:rsidRPr="008574D9">
        <w:rPr>
          <w:rFonts w:ascii="Times New Roman" w:eastAsia="宋体" w:hAnsi="Times New Roman" w:hint="eastAsia"/>
        </w:rPr>
        <w:t>在</w:t>
      </w:r>
      <w:r w:rsidR="00110986">
        <w:rPr>
          <w:rFonts w:ascii="Times New Roman" w:eastAsia="宋体" w:hAnsi="Times New Roman" w:hint="eastAsia"/>
        </w:rPr>
        <w:t>p</w:t>
      </w:r>
      <w:r w:rsidR="009A14D2" w:rsidRPr="008574D9">
        <w:rPr>
          <w:rFonts w:ascii="Times New Roman" w:eastAsia="宋体" w:hAnsi="Times New Roman" w:hint="eastAsia"/>
        </w:rPr>
        <w:t>ython</w:t>
      </w:r>
      <w:r w:rsidR="009A14D2" w:rsidRPr="008574D9">
        <w:rPr>
          <w:rFonts w:ascii="Times New Roman" w:eastAsia="宋体" w:hAnsi="Times New Roman" w:hint="eastAsia"/>
        </w:rPr>
        <w:t>位置拉取了一个标签为</w:t>
      </w:r>
      <w:r w:rsidR="009A14D2" w:rsidRPr="008574D9">
        <w:rPr>
          <w:rFonts w:ascii="Times New Roman" w:eastAsia="宋体" w:hAnsi="Times New Roman" w:hint="eastAsia"/>
        </w:rPr>
        <w:t>alpine</w:t>
      </w:r>
      <w:r w:rsidR="009A14D2" w:rsidRPr="008574D9">
        <w:rPr>
          <w:rFonts w:ascii="Times New Roman" w:eastAsia="宋体" w:hAnsi="Times New Roman" w:hint="eastAsia"/>
        </w:rPr>
        <w:t>的系统，</w:t>
      </w:r>
      <w:r w:rsidR="008F1034" w:rsidRPr="008574D9">
        <w:rPr>
          <w:rFonts w:ascii="Times New Roman" w:eastAsia="宋体" w:hAnsi="Times New Roman"/>
        </w:rPr>
        <w:t>作为</w:t>
      </w:r>
      <w:r w:rsidR="009A14D2" w:rsidRPr="008574D9">
        <w:rPr>
          <w:rFonts w:ascii="Times New Roman" w:eastAsia="宋体" w:hAnsi="Times New Roman" w:hint="eastAsia"/>
        </w:rPr>
        <w:t>我们这个镜像的</w:t>
      </w:r>
      <w:r w:rsidR="008F1034" w:rsidRPr="008574D9">
        <w:rPr>
          <w:rFonts w:ascii="Times New Roman" w:eastAsia="宋体" w:hAnsi="Times New Roman"/>
        </w:rPr>
        <w:t>底层系统</w:t>
      </w:r>
      <w:r w:rsidR="009A14D2" w:rsidRPr="008574D9">
        <w:rPr>
          <w:rFonts w:ascii="Times New Roman" w:eastAsia="宋体" w:hAnsi="Times New Roman" w:hint="eastAsia"/>
        </w:rPr>
        <w:t>。</w:t>
      </w:r>
    </w:p>
    <w:p w14:paraId="0B6A1B4A" w14:textId="77777777" w:rsidR="002B6001" w:rsidRPr="008574D9" w:rsidRDefault="004D75D9" w:rsidP="00F202C3">
      <w:pPr>
        <w:spacing w:line="276" w:lineRule="auto"/>
        <w:ind w:firstLineChars="200" w:firstLine="42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 w:hint="eastAsia"/>
        </w:rPr>
        <w:t>也就是说，我们可以在别的镜像的基础上，再进行封装。</w:t>
      </w:r>
    </w:p>
    <w:p w14:paraId="00A5A593" w14:textId="77777777" w:rsidR="002B6001" w:rsidRPr="008574D9" w:rsidRDefault="002B6001" w:rsidP="00F202C3">
      <w:pPr>
        <w:spacing w:line="276" w:lineRule="auto"/>
        <w:ind w:firstLineChars="200" w:firstLine="420"/>
        <w:rPr>
          <w:rFonts w:ascii="Times New Roman" w:eastAsia="宋体" w:hAnsi="Times New Roman"/>
        </w:rPr>
      </w:pPr>
    </w:p>
    <w:p w14:paraId="6DCDBB03" w14:textId="77777777" w:rsidR="002B6001" w:rsidRPr="008574D9" w:rsidRDefault="002B6001" w:rsidP="00F202C3">
      <w:pPr>
        <w:pStyle w:val="a8"/>
        <w:numPr>
          <w:ilvl w:val="0"/>
          <w:numId w:val="34"/>
        </w:numPr>
        <w:spacing w:line="276" w:lineRule="auto"/>
        <w:ind w:firstLineChars="0"/>
        <w:rPr>
          <w:rFonts w:ascii="Times New Roman" w:eastAsia="宋体" w:hAnsi="Times New Roman"/>
          <w:b/>
          <w:bCs/>
        </w:rPr>
      </w:pPr>
      <w:r w:rsidRPr="008574D9">
        <w:rPr>
          <w:rFonts w:ascii="Times New Roman" w:eastAsia="宋体" w:hAnsi="Times New Roman" w:hint="eastAsia"/>
          <w:b/>
          <w:bCs/>
        </w:rPr>
        <w:t>镜像的层</w:t>
      </w:r>
    </w:p>
    <w:p w14:paraId="088C4E4B" w14:textId="77777777" w:rsidR="002B6001" w:rsidRPr="008574D9" w:rsidRDefault="005A3D32" w:rsidP="00F202C3">
      <w:pPr>
        <w:spacing w:line="276" w:lineRule="auto"/>
        <w:ind w:firstLineChars="200" w:firstLine="42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 w:hint="eastAsia"/>
        </w:rPr>
        <w:t>上面的</w:t>
      </w:r>
      <w:r w:rsidR="00C76585">
        <w:rPr>
          <w:rFonts w:ascii="Times New Roman" w:eastAsia="宋体" w:hAnsi="Times New Roman" w:hint="eastAsia"/>
        </w:rPr>
        <w:t>Dockerfile</w:t>
      </w:r>
      <w:r w:rsidRPr="008574D9">
        <w:rPr>
          <w:rFonts w:ascii="Times New Roman" w:eastAsia="宋体" w:hAnsi="Times New Roman" w:hint="eastAsia"/>
        </w:rPr>
        <w:t>一共有</w:t>
      </w:r>
      <w:r w:rsidRPr="008574D9">
        <w:rPr>
          <w:rFonts w:ascii="Times New Roman" w:eastAsia="宋体" w:hAnsi="Times New Roman" w:hint="eastAsia"/>
        </w:rPr>
        <w:t>4</w:t>
      </w:r>
      <w:r w:rsidRPr="008574D9">
        <w:rPr>
          <w:rFonts w:ascii="Times New Roman" w:eastAsia="宋体" w:hAnsi="Times New Roman" w:hint="eastAsia"/>
        </w:rPr>
        <w:t>个命令，在创建镜像的时候，当一个命令被执行，就会有进度显示</w:t>
      </w:r>
      <w:r w:rsidRPr="008574D9">
        <w:rPr>
          <w:rFonts w:ascii="Times New Roman" w:eastAsia="宋体" w:hAnsi="Times New Roman" w:hint="eastAsia"/>
        </w:rPr>
        <w:t>step</w:t>
      </w:r>
      <w:r w:rsidRPr="008574D9">
        <w:rPr>
          <w:rFonts w:ascii="Times New Roman" w:eastAsia="宋体" w:hAnsi="Times New Roman"/>
        </w:rPr>
        <w:t xml:space="preserve"> </w:t>
      </w:r>
      <w:r w:rsidRPr="008574D9">
        <w:rPr>
          <w:rFonts w:ascii="Times New Roman" w:eastAsia="宋体" w:hAnsi="Times New Roman" w:hint="eastAsia"/>
        </w:rPr>
        <w:t>1</w:t>
      </w:r>
      <w:r w:rsidRPr="008574D9">
        <w:rPr>
          <w:rFonts w:ascii="Times New Roman" w:eastAsia="宋体" w:hAnsi="Times New Roman"/>
        </w:rPr>
        <w:t>/4</w:t>
      </w:r>
      <w:r w:rsidRPr="008574D9">
        <w:rPr>
          <w:rFonts w:ascii="Times New Roman" w:eastAsia="宋体" w:hAnsi="Times New Roman" w:hint="eastAsia"/>
        </w:rPr>
        <w:t>、</w:t>
      </w:r>
      <w:r w:rsidRPr="008574D9">
        <w:rPr>
          <w:rFonts w:ascii="Times New Roman" w:eastAsia="宋体" w:hAnsi="Times New Roman" w:hint="eastAsia"/>
        </w:rPr>
        <w:t>step</w:t>
      </w:r>
      <w:r w:rsidRPr="008574D9">
        <w:rPr>
          <w:rFonts w:ascii="Times New Roman" w:eastAsia="宋体" w:hAnsi="Times New Roman"/>
        </w:rPr>
        <w:t xml:space="preserve"> 2</w:t>
      </w:r>
      <w:r w:rsidRPr="008574D9">
        <w:rPr>
          <w:rFonts w:ascii="Times New Roman" w:eastAsia="宋体" w:hAnsi="Times New Roman" w:hint="eastAsia"/>
        </w:rPr>
        <w:t>/4</w:t>
      </w:r>
      <w:r w:rsidRPr="008574D9">
        <w:rPr>
          <w:rFonts w:ascii="Times New Roman" w:eastAsia="宋体" w:hAnsi="Times New Roman" w:hint="eastAsia"/>
        </w:rPr>
        <w:t>等，</w:t>
      </w:r>
      <w:r w:rsidR="00070BEC" w:rsidRPr="008574D9">
        <w:rPr>
          <w:rFonts w:ascii="Times New Roman" w:eastAsia="宋体" w:hAnsi="Times New Roman" w:hint="eastAsia"/>
        </w:rPr>
        <w:t>这个既是分步执行的意思，也</w:t>
      </w:r>
      <w:r w:rsidR="00D542A9" w:rsidRPr="008574D9">
        <w:rPr>
          <w:rFonts w:ascii="Times New Roman" w:eastAsia="宋体" w:hAnsi="Times New Roman" w:hint="eastAsia"/>
        </w:rPr>
        <w:t>是分层执行。</w:t>
      </w:r>
    </w:p>
    <w:p w14:paraId="09A436FE" w14:textId="77777777" w:rsidR="005F0AF2" w:rsidRPr="008574D9" w:rsidRDefault="000C4A66" w:rsidP="00F202C3">
      <w:pPr>
        <w:spacing w:line="276" w:lineRule="auto"/>
        <w:ind w:firstLineChars="200" w:firstLine="42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 w:hint="eastAsia"/>
        </w:rPr>
        <w:t>在我们第一次创建一个镜像的时候，通常会非常慢；但是当第二次运行创建，速度就会快很多，这也得益于“分层”执行。</w:t>
      </w:r>
    </w:p>
    <w:p w14:paraId="7BDE5409" w14:textId="77777777" w:rsidR="0026704D" w:rsidRPr="008574D9" w:rsidRDefault="0026704D" w:rsidP="00F202C3">
      <w:pPr>
        <w:spacing w:line="276" w:lineRule="auto"/>
        <w:rPr>
          <w:rFonts w:ascii="Times New Roman" w:eastAsia="宋体" w:hAnsi="Times New Roman"/>
        </w:rPr>
      </w:pPr>
    </w:p>
    <w:p w14:paraId="1B4ACC17" w14:textId="77777777" w:rsidR="00AE5E3A" w:rsidRPr="008574D9" w:rsidRDefault="00AE5E3A" w:rsidP="00F202C3">
      <w:pPr>
        <w:pStyle w:val="2"/>
        <w:spacing w:line="276" w:lineRule="auto"/>
        <w:rPr>
          <w:rFonts w:ascii="Times New Roman" w:eastAsia="宋体" w:hAnsi="Times New Roman"/>
        </w:rPr>
      </w:pPr>
      <w:bookmarkStart w:id="10" w:name="_Toc23520007"/>
      <w:r w:rsidRPr="008574D9">
        <w:rPr>
          <w:rFonts w:ascii="Times New Roman" w:eastAsia="宋体" w:hAnsi="Times New Roman" w:hint="eastAsia"/>
        </w:rPr>
        <w:t>删除镜像</w:t>
      </w:r>
      <w:bookmarkEnd w:id="10"/>
    </w:p>
    <w:p w14:paraId="1F845AB6" w14:textId="77777777" w:rsidR="00EB57A9" w:rsidRPr="008574D9" w:rsidRDefault="009812F0" w:rsidP="00F202C3">
      <w:pPr>
        <w:pStyle w:val="a8"/>
        <w:numPr>
          <w:ilvl w:val="0"/>
          <w:numId w:val="36"/>
        </w:numPr>
        <w:spacing w:line="276" w:lineRule="auto"/>
        <w:ind w:firstLineChars="0"/>
        <w:rPr>
          <w:rFonts w:ascii="Times New Roman" w:eastAsia="宋体" w:hAnsi="Times New Roman"/>
          <w:b/>
          <w:bCs/>
        </w:rPr>
      </w:pPr>
      <w:r w:rsidRPr="008574D9">
        <w:rPr>
          <w:rFonts w:ascii="Times New Roman" w:eastAsia="宋体" w:hAnsi="Times New Roman" w:hint="eastAsia"/>
          <w:b/>
          <w:bCs/>
        </w:rPr>
        <w:t>查看镜像命令</w:t>
      </w:r>
    </w:p>
    <w:p w14:paraId="3398AF1E" w14:textId="77777777" w:rsidR="009812F0" w:rsidRPr="008574D9" w:rsidRDefault="003F6CBA" w:rsidP="00F202C3">
      <w:pPr>
        <w:spacing w:line="276" w:lineRule="auto"/>
        <w:ind w:firstLineChars="400" w:firstLine="84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 w:hint="eastAsia"/>
        </w:rPr>
        <w:t>docker</w:t>
      </w:r>
      <w:r w:rsidRPr="008574D9">
        <w:rPr>
          <w:rFonts w:ascii="Times New Roman" w:eastAsia="宋体" w:hAnsi="Times New Roman"/>
        </w:rPr>
        <w:t xml:space="preserve"> images</w:t>
      </w:r>
    </w:p>
    <w:p w14:paraId="0382D1D1" w14:textId="77777777" w:rsidR="005F4BD8" w:rsidRPr="008574D9" w:rsidRDefault="005F4BD8" w:rsidP="00F202C3">
      <w:pPr>
        <w:spacing w:line="276" w:lineRule="auto"/>
        <w:ind w:firstLineChars="400" w:firstLine="84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 w:hint="eastAsia"/>
        </w:rPr>
        <w:t>或者</w:t>
      </w:r>
      <w:r w:rsidRPr="008574D9">
        <w:rPr>
          <w:rFonts w:ascii="Times New Roman" w:eastAsia="宋体" w:hAnsi="Times New Roman" w:hint="eastAsia"/>
        </w:rPr>
        <w:t>docker</w:t>
      </w:r>
      <w:r w:rsidRPr="008574D9">
        <w:rPr>
          <w:rFonts w:ascii="Times New Roman" w:eastAsia="宋体" w:hAnsi="Times New Roman"/>
        </w:rPr>
        <w:t xml:space="preserve"> </w:t>
      </w:r>
      <w:r w:rsidRPr="008574D9">
        <w:rPr>
          <w:rFonts w:ascii="Times New Roman" w:eastAsia="宋体" w:hAnsi="Times New Roman" w:hint="eastAsia"/>
        </w:rPr>
        <w:t>image</w:t>
      </w:r>
      <w:r w:rsidRPr="008574D9">
        <w:rPr>
          <w:rFonts w:ascii="Times New Roman" w:eastAsia="宋体" w:hAnsi="Times New Roman"/>
        </w:rPr>
        <w:t xml:space="preserve"> </w:t>
      </w:r>
      <w:r w:rsidRPr="008574D9">
        <w:rPr>
          <w:rFonts w:ascii="Times New Roman" w:eastAsia="宋体" w:hAnsi="Times New Roman" w:hint="eastAsia"/>
        </w:rPr>
        <w:t>ls</w:t>
      </w:r>
    </w:p>
    <w:p w14:paraId="4CB7F014" w14:textId="77777777" w:rsidR="003F6CBA" w:rsidRPr="008574D9" w:rsidRDefault="00591211" w:rsidP="00F202C3">
      <w:pPr>
        <w:spacing w:line="276" w:lineRule="auto"/>
        <w:ind w:firstLineChars="200" w:firstLine="42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/>
          <w:noProof/>
        </w:rPr>
        <w:drawing>
          <wp:inline distT="0" distB="0" distL="0" distR="0" wp14:anchorId="37492459" wp14:editId="0C044AB1">
            <wp:extent cx="5915025" cy="1056037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34944" cy="1077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20F19" w14:textId="77777777" w:rsidR="001A4658" w:rsidRPr="008574D9" w:rsidRDefault="001A4658" w:rsidP="00F202C3">
      <w:pPr>
        <w:spacing w:line="276" w:lineRule="auto"/>
        <w:ind w:firstLineChars="200" w:firstLine="420"/>
        <w:rPr>
          <w:rFonts w:ascii="Times New Roman" w:eastAsia="宋体" w:hAnsi="Times New Roman"/>
        </w:rPr>
      </w:pPr>
    </w:p>
    <w:p w14:paraId="638A1822" w14:textId="77777777" w:rsidR="003F6CBA" w:rsidRPr="008574D9" w:rsidRDefault="003F6CBA" w:rsidP="00F202C3">
      <w:pPr>
        <w:pStyle w:val="a8"/>
        <w:numPr>
          <w:ilvl w:val="0"/>
          <w:numId w:val="36"/>
        </w:numPr>
        <w:spacing w:line="276" w:lineRule="auto"/>
        <w:ind w:firstLineChars="0"/>
        <w:rPr>
          <w:rFonts w:ascii="Times New Roman" w:eastAsia="宋体" w:hAnsi="Times New Roman"/>
          <w:b/>
          <w:bCs/>
        </w:rPr>
      </w:pPr>
      <w:r w:rsidRPr="008574D9">
        <w:rPr>
          <w:rFonts w:ascii="Times New Roman" w:eastAsia="宋体" w:hAnsi="Times New Roman" w:hint="eastAsia"/>
          <w:b/>
          <w:bCs/>
        </w:rPr>
        <w:t>删除镜像命令</w:t>
      </w:r>
    </w:p>
    <w:p w14:paraId="43CCB954" w14:textId="77777777" w:rsidR="00991CB3" w:rsidRPr="008574D9" w:rsidRDefault="00991CB3" w:rsidP="00F202C3">
      <w:pPr>
        <w:spacing w:line="276" w:lineRule="auto"/>
        <w:ind w:firstLineChars="200" w:firstLine="42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 w:hint="eastAsia"/>
        </w:rPr>
        <w:t>假设我们要删除第一个镜像，镜像</w:t>
      </w:r>
      <w:r w:rsidRPr="008574D9">
        <w:rPr>
          <w:rFonts w:ascii="Times New Roman" w:eastAsia="宋体" w:hAnsi="Times New Roman" w:hint="eastAsia"/>
        </w:rPr>
        <w:t>id</w:t>
      </w:r>
      <w:r w:rsidRPr="008574D9">
        <w:rPr>
          <w:rFonts w:ascii="Times New Roman" w:eastAsia="宋体" w:hAnsi="Times New Roman" w:hint="eastAsia"/>
        </w:rPr>
        <w:t>为</w:t>
      </w:r>
      <w:r w:rsidRPr="008574D9">
        <w:rPr>
          <w:rFonts w:ascii="Times New Roman" w:eastAsia="宋体" w:hAnsi="Times New Roman" w:hint="eastAsia"/>
        </w:rPr>
        <w:t>b</w:t>
      </w:r>
      <w:r w:rsidRPr="008574D9">
        <w:rPr>
          <w:rFonts w:ascii="Times New Roman" w:eastAsia="宋体" w:hAnsi="Times New Roman"/>
        </w:rPr>
        <w:t>e8a4e56208a</w:t>
      </w:r>
      <w:r w:rsidR="00014F08">
        <w:rPr>
          <w:rFonts w:ascii="Times New Roman" w:eastAsia="宋体" w:hAnsi="Times New Roman" w:hint="eastAsia"/>
        </w:rPr>
        <w:t>（可用前三位代替）</w:t>
      </w:r>
      <w:r w:rsidRPr="008574D9">
        <w:rPr>
          <w:rFonts w:ascii="Times New Roman" w:eastAsia="宋体" w:hAnsi="Times New Roman" w:hint="eastAsia"/>
        </w:rPr>
        <w:t>，</w:t>
      </w:r>
      <w:r w:rsidR="00014F08">
        <w:rPr>
          <w:rFonts w:ascii="Times New Roman" w:eastAsia="宋体" w:hAnsi="Times New Roman" w:hint="eastAsia"/>
        </w:rPr>
        <w:t>删除</w:t>
      </w:r>
      <w:r w:rsidRPr="008574D9">
        <w:rPr>
          <w:rFonts w:ascii="Times New Roman" w:eastAsia="宋体" w:hAnsi="Times New Roman" w:hint="eastAsia"/>
        </w:rPr>
        <w:t>命令</w:t>
      </w:r>
      <w:r w:rsidR="00014F08">
        <w:rPr>
          <w:rFonts w:ascii="Times New Roman" w:eastAsia="宋体" w:hAnsi="Times New Roman" w:hint="eastAsia"/>
        </w:rPr>
        <w:t>为</w:t>
      </w:r>
    </w:p>
    <w:p w14:paraId="1FEE915A" w14:textId="77777777" w:rsidR="00991CB3" w:rsidRPr="008574D9" w:rsidRDefault="00991CB3" w:rsidP="00F202C3">
      <w:pPr>
        <w:spacing w:line="276" w:lineRule="auto"/>
        <w:ind w:firstLineChars="400" w:firstLine="84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 w:hint="eastAsia"/>
        </w:rPr>
        <w:t>d</w:t>
      </w:r>
      <w:r w:rsidRPr="008574D9">
        <w:rPr>
          <w:rFonts w:ascii="Times New Roman" w:eastAsia="宋体" w:hAnsi="Times New Roman"/>
        </w:rPr>
        <w:t>ocker image rm be8</w:t>
      </w:r>
    </w:p>
    <w:p w14:paraId="1E4AE843" w14:textId="77777777" w:rsidR="001A4658" w:rsidRPr="008574D9" w:rsidRDefault="001A4658" w:rsidP="00F202C3">
      <w:pPr>
        <w:spacing w:line="276" w:lineRule="auto"/>
        <w:ind w:firstLineChars="400" w:firstLine="840"/>
        <w:rPr>
          <w:rFonts w:ascii="Times New Roman" w:eastAsia="宋体" w:hAnsi="Times New Roman"/>
        </w:rPr>
      </w:pPr>
    </w:p>
    <w:p w14:paraId="3ABD1F84" w14:textId="77777777" w:rsidR="00991CB3" w:rsidRPr="008574D9" w:rsidRDefault="00991CB3" w:rsidP="00F202C3">
      <w:pPr>
        <w:spacing w:line="276" w:lineRule="auto"/>
        <w:ind w:firstLineChars="200" w:firstLine="42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 w:hint="eastAsia"/>
        </w:rPr>
        <w:t>但是我们发现</w:t>
      </w:r>
      <w:r w:rsidR="00BE0EE7" w:rsidRPr="008574D9">
        <w:rPr>
          <w:rFonts w:ascii="Times New Roman" w:eastAsia="宋体" w:hAnsi="Times New Roman" w:hint="eastAsia"/>
        </w:rPr>
        <w:t>，它并不能被删除，因为</w:t>
      </w:r>
      <w:r w:rsidR="001E6C18" w:rsidRPr="008574D9">
        <w:rPr>
          <w:rFonts w:ascii="Times New Roman" w:eastAsia="宋体" w:hAnsi="Times New Roman" w:hint="eastAsia"/>
        </w:rPr>
        <w:t>有依赖于它的容器正在运行。</w:t>
      </w:r>
      <w:r w:rsidR="0064483A">
        <w:rPr>
          <w:rFonts w:ascii="Times New Roman" w:eastAsia="宋体" w:hAnsi="Times New Roman" w:hint="eastAsia"/>
        </w:rPr>
        <w:t>如下图。</w:t>
      </w:r>
    </w:p>
    <w:p w14:paraId="046EE83E" w14:textId="77777777" w:rsidR="00D14189" w:rsidRPr="008574D9" w:rsidRDefault="00D14189" w:rsidP="00F202C3">
      <w:pPr>
        <w:spacing w:line="276" w:lineRule="auto"/>
        <w:ind w:firstLineChars="200" w:firstLine="42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/>
          <w:noProof/>
        </w:rPr>
        <w:lastRenderedPageBreak/>
        <w:drawing>
          <wp:inline distT="0" distB="0" distL="0" distR="0" wp14:anchorId="1BB23268" wp14:editId="1E448BE9">
            <wp:extent cx="5915163" cy="377512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40040" cy="38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04B78" w14:textId="77777777" w:rsidR="001A4658" w:rsidRPr="008574D9" w:rsidRDefault="001A4658" w:rsidP="00F202C3">
      <w:pPr>
        <w:spacing w:line="276" w:lineRule="auto"/>
        <w:ind w:firstLineChars="200" w:firstLine="420"/>
        <w:rPr>
          <w:rFonts w:ascii="Times New Roman" w:eastAsia="宋体" w:hAnsi="Times New Roman"/>
        </w:rPr>
      </w:pPr>
    </w:p>
    <w:p w14:paraId="2AEC163C" w14:textId="77777777" w:rsidR="00CC5E8F" w:rsidRPr="008574D9" w:rsidRDefault="00456692" w:rsidP="00F202C3">
      <w:pPr>
        <w:spacing w:line="276" w:lineRule="auto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 w:hint="eastAsia"/>
        </w:rPr>
        <w:t xml:space="preserve"> </w:t>
      </w:r>
      <w:r w:rsidRPr="008574D9">
        <w:rPr>
          <w:rFonts w:ascii="Times New Roman" w:eastAsia="宋体" w:hAnsi="Times New Roman"/>
        </w:rPr>
        <w:t xml:space="preserve">   </w:t>
      </w:r>
      <w:r w:rsidR="002656B6" w:rsidRPr="008574D9">
        <w:rPr>
          <w:rFonts w:ascii="Times New Roman" w:eastAsia="宋体" w:hAnsi="Times New Roman" w:hint="eastAsia"/>
        </w:rPr>
        <w:t>此时，我们需要先停止正在运行的容器，然后再删除容器，之后才能删除镜像</w:t>
      </w:r>
      <w:r w:rsidR="00905CD6">
        <w:rPr>
          <w:rFonts w:ascii="Times New Roman" w:eastAsia="宋体" w:hAnsi="Times New Roman" w:hint="eastAsia"/>
        </w:rPr>
        <w:t>。停止容器试用</w:t>
      </w:r>
      <w:r w:rsidR="00905CD6">
        <w:rPr>
          <w:rFonts w:ascii="Times New Roman" w:eastAsia="宋体" w:hAnsi="Times New Roman" w:hint="eastAsia"/>
        </w:rPr>
        <w:t>stop</w:t>
      </w:r>
      <w:r w:rsidR="00905CD6">
        <w:rPr>
          <w:rFonts w:ascii="Times New Roman" w:eastAsia="宋体" w:hAnsi="Times New Roman" w:hint="eastAsia"/>
        </w:rPr>
        <w:t>命令，删除容器则用</w:t>
      </w:r>
      <w:r w:rsidR="00905CD6">
        <w:rPr>
          <w:rFonts w:ascii="Times New Roman" w:eastAsia="宋体" w:hAnsi="Times New Roman" w:hint="eastAsia"/>
        </w:rPr>
        <w:t>rm</w:t>
      </w:r>
      <w:r w:rsidR="00905CD6">
        <w:rPr>
          <w:rFonts w:ascii="Times New Roman" w:eastAsia="宋体" w:hAnsi="Times New Roman" w:hint="eastAsia"/>
        </w:rPr>
        <w:t>。</w:t>
      </w:r>
    </w:p>
    <w:p w14:paraId="3E1DB4E5" w14:textId="77777777" w:rsidR="00036697" w:rsidRPr="008574D9" w:rsidRDefault="00456692" w:rsidP="00F202C3">
      <w:pPr>
        <w:spacing w:line="276" w:lineRule="auto"/>
        <w:ind w:firstLineChars="200" w:firstLine="42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/>
          <w:noProof/>
        </w:rPr>
        <w:drawing>
          <wp:inline distT="0" distB="0" distL="0" distR="0" wp14:anchorId="46B8321A" wp14:editId="2366DBB9">
            <wp:extent cx="5918365" cy="1801743"/>
            <wp:effectExtent l="0" t="0" r="635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52" cy="1804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17868" w14:textId="77777777" w:rsidR="00CA78AC" w:rsidRPr="008574D9" w:rsidRDefault="00CA78AC" w:rsidP="00F202C3">
      <w:pPr>
        <w:spacing w:line="276" w:lineRule="auto"/>
        <w:rPr>
          <w:rFonts w:ascii="Times New Roman" w:eastAsia="宋体" w:hAnsi="Times New Roman"/>
        </w:rPr>
      </w:pPr>
    </w:p>
    <w:p w14:paraId="7764DEA2" w14:textId="77777777" w:rsidR="002B4DA8" w:rsidRPr="008574D9" w:rsidRDefault="002B4DA8" w:rsidP="00F202C3">
      <w:pPr>
        <w:pStyle w:val="a8"/>
        <w:numPr>
          <w:ilvl w:val="0"/>
          <w:numId w:val="36"/>
        </w:numPr>
        <w:spacing w:line="276" w:lineRule="auto"/>
        <w:ind w:firstLineChars="0"/>
        <w:rPr>
          <w:rFonts w:ascii="Times New Roman" w:eastAsia="宋体" w:hAnsi="Times New Roman"/>
          <w:b/>
          <w:bCs/>
        </w:rPr>
      </w:pPr>
      <w:r w:rsidRPr="008574D9">
        <w:rPr>
          <w:rFonts w:ascii="Times New Roman" w:eastAsia="宋体" w:hAnsi="Times New Roman" w:hint="eastAsia"/>
          <w:b/>
          <w:bCs/>
        </w:rPr>
        <w:t>批量删除镜像命令</w:t>
      </w:r>
      <w:r w:rsidR="00BF6C6A">
        <w:rPr>
          <w:rFonts w:ascii="Times New Roman" w:eastAsia="宋体" w:hAnsi="Times New Roman" w:hint="eastAsia"/>
          <w:b/>
          <w:bCs/>
        </w:rPr>
        <w:t>（</w:t>
      </w:r>
      <w:r w:rsidR="0003209D">
        <w:rPr>
          <w:rFonts w:ascii="Times New Roman" w:eastAsia="宋体" w:hAnsi="Times New Roman" w:hint="eastAsia"/>
          <w:b/>
          <w:bCs/>
          <w:color w:val="FF0000"/>
        </w:rPr>
        <w:t>须</w:t>
      </w:r>
      <w:r w:rsidR="00BF6C6A" w:rsidRPr="0003209D">
        <w:rPr>
          <w:rFonts w:ascii="Times New Roman" w:eastAsia="宋体" w:hAnsi="Times New Roman" w:hint="eastAsia"/>
          <w:b/>
          <w:bCs/>
          <w:color w:val="FF0000"/>
        </w:rPr>
        <w:t>谨慎使用</w:t>
      </w:r>
      <w:r w:rsidR="00BF6C6A">
        <w:rPr>
          <w:rFonts w:ascii="Times New Roman" w:eastAsia="宋体" w:hAnsi="Times New Roman" w:hint="eastAsia"/>
          <w:b/>
          <w:bCs/>
        </w:rPr>
        <w:t>）</w:t>
      </w:r>
    </w:p>
    <w:p w14:paraId="73BDD72C" w14:textId="77777777" w:rsidR="002656B6" w:rsidRPr="008574D9" w:rsidRDefault="002656B6" w:rsidP="00F202C3">
      <w:pPr>
        <w:spacing w:line="276" w:lineRule="auto"/>
        <w:ind w:firstLineChars="200" w:firstLine="42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 w:hint="eastAsia"/>
        </w:rPr>
        <w:t>步骤</w:t>
      </w:r>
      <w:r w:rsidRPr="008574D9">
        <w:rPr>
          <w:rFonts w:ascii="Times New Roman" w:eastAsia="宋体" w:hAnsi="Times New Roman"/>
        </w:rPr>
        <w:t>1</w:t>
      </w:r>
      <w:r w:rsidRPr="008574D9">
        <w:rPr>
          <w:rFonts w:ascii="Times New Roman" w:eastAsia="宋体" w:hAnsi="Times New Roman"/>
        </w:rPr>
        <w:t>：批量停止容器</w:t>
      </w:r>
      <w:r w:rsidRPr="008574D9">
        <w:rPr>
          <w:rFonts w:ascii="Times New Roman" w:eastAsia="宋体" w:hAnsi="Times New Roman"/>
        </w:rPr>
        <w:t xml:space="preserve"> </w:t>
      </w:r>
    </w:p>
    <w:p w14:paraId="54F4A998" w14:textId="77777777" w:rsidR="002656B6" w:rsidRPr="008574D9" w:rsidRDefault="002656B6" w:rsidP="00F202C3">
      <w:pPr>
        <w:spacing w:line="276" w:lineRule="auto"/>
        <w:ind w:firstLineChars="400" w:firstLine="84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/>
        </w:rPr>
        <w:t>docker container stop $(docker container ls -aq)</w:t>
      </w:r>
    </w:p>
    <w:p w14:paraId="491B1ABD" w14:textId="77777777" w:rsidR="002656B6" w:rsidRPr="008574D9" w:rsidRDefault="002656B6" w:rsidP="00F202C3">
      <w:pPr>
        <w:spacing w:line="276" w:lineRule="auto"/>
        <w:ind w:firstLineChars="200" w:firstLine="42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 w:hint="eastAsia"/>
        </w:rPr>
        <w:t>步骤</w:t>
      </w:r>
      <w:r w:rsidRPr="008574D9">
        <w:rPr>
          <w:rFonts w:ascii="Times New Roman" w:eastAsia="宋体" w:hAnsi="Times New Roman"/>
        </w:rPr>
        <w:t>2</w:t>
      </w:r>
      <w:r w:rsidRPr="008574D9">
        <w:rPr>
          <w:rFonts w:ascii="Times New Roman" w:eastAsia="宋体" w:hAnsi="Times New Roman"/>
        </w:rPr>
        <w:t>：批量删除容器：</w:t>
      </w:r>
    </w:p>
    <w:p w14:paraId="2FDD9B6E" w14:textId="77777777" w:rsidR="002656B6" w:rsidRPr="008574D9" w:rsidRDefault="002656B6" w:rsidP="00F202C3">
      <w:pPr>
        <w:spacing w:line="276" w:lineRule="auto"/>
        <w:ind w:firstLineChars="400" w:firstLine="84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/>
        </w:rPr>
        <w:t>docker</w:t>
      </w:r>
      <w:r w:rsidR="00275418" w:rsidRPr="008574D9">
        <w:rPr>
          <w:rFonts w:ascii="Times New Roman" w:eastAsia="宋体" w:hAnsi="Times New Roman"/>
        </w:rPr>
        <w:t xml:space="preserve"> </w:t>
      </w:r>
      <w:r w:rsidRPr="008574D9">
        <w:rPr>
          <w:rFonts w:ascii="Times New Roman" w:eastAsia="宋体" w:hAnsi="Times New Roman"/>
        </w:rPr>
        <w:t>container rm $(docker container ls -aq)</w:t>
      </w:r>
    </w:p>
    <w:p w14:paraId="63A08B79" w14:textId="77777777" w:rsidR="002656B6" w:rsidRPr="008574D9" w:rsidRDefault="002656B6" w:rsidP="00F202C3">
      <w:pPr>
        <w:spacing w:line="276" w:lineRule="auto"/>
        <w:ind w:firstLineChars="200" w:firstLine="42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 w:hint="eastAsia"/>
        </w:rPr>
        <w:t>步骤</w:t>
      </w:r>
      <w:r w:rsidRPr="008574D9">
        <w:rPr>
          <w:rFonts w:ascii="Times New Roman" w:eastAsia="宋体" w:hAnsi="Times New Roman"/>
        </w:rPr>
        <w:t>3</w:t>
      </w:r>
      <w:r w:rsidRPr="008574D9">
        <w:rPr>
          <w:rFonts w:ascii="Times New Roman" w:eastAsia="宋体" w:hAnsi="Times New Roman"/>
        </w:rPr>
        <w:t>：批量删除镜像：</w:t>
      </w:r>
    </w:p>
    <w:p w14:paraId="211389DC" w14:textId="77777777" w:rsidR="00CA78AC" w:rsidRPr="008574D9" w:rsidRDefault="002656B6" w:rsidP="00F202C3">
      <w:pPr>
        <w:spacing w:line="276" w:lineRule="auto"/>
        <w:ind w:firstLineChars="400" w:firstLine="84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/>
        </w:rPr>
        <w:t>docker image rm $(docker image ls -aq)</w:t>
      </w:r>
    </w:p>
    <w:p w14:paraId="059C7BCA" w14:textId="77777777" w:rsidR="003B5C68" w:rsidRPr="008574D9" w:rsidRDefault="00BD4763" w:rsidP="00F202C3">
      <w:pPr>
        <w:pStyle w:val="1"/>
        <w:spacing w:line="276" w:lineRule="auto"/>
        <w:rPr>
          <w:rFonts w:ascii="Times New Roman" w:hAnsi="Times New Roman"/>
        </w:rPr>
      </w:pPr>
      <w:bookmarkStart w:id="11" w:name="_Toc23520008"/>
      <w:r w:rsidRPr="008574D9">
        <w:rPr>
          <w:rFonts w:ascii="Times New Roman" w:hAnsi="Times New Roman" w:hint="eastAsia"/>
        </w:rPr>
        <w:t>创建镜像</w:t>
      </w:r>
      <w:r w:rsidR="000111B9" w:rsidRPr="008574D9">
        <w:rPr>
          <w:rFonts w:ascii="Times New Roman" w:hAnsi="Times New Roman" w:hint="eastAsia"/>
        </w:rPr>
        <w:t>标准</w:t>
      </w:r>
      <w:r w:rsidR="005550A7" w:rsidRPr="008574D9">
        <w:rPr>
          <w:rFonts w:ascii="Times New Roman" w:hAnsi="Times New Roman" w:hint="eastAsia"/>
        </w:rPr>
        <w:t>样例</w:t>
      </w:r>
      <w:bookmarkEnd w:id="11"/>
    </w:p>
    <w:p w14:paraId="5F45B711" w14:textId="77777777" w:rsidR="00A4666A" w:rsidRPr="008574D9" w:rsidRDefault="00A4666A" w:rsidP="00F202C3">
      <w:pPr>
        <w:pStyle w:val="2"/>
        <w:spacing w:line="276" w:lineRule="auto"/>
        <w:rPr>
          <w:rFonts w:ascii="Times New Roman" w:eastAsia="宋体" w:hAnsi="Times New Roman"/>
        </w:rPr>
      </w:pPr>
      <w:bookmarkStart w:id="12" w:name="_Toc23520009"/>
      <w:r w:rsidRPr="008574D9">
        <w:rPr>
          <w:rFonts w:ascii="Times New Roman" w:eastAsia="宋体" w:hAnsi="Times New Roman" w:hint="eastAsia"/>
        </w:rPr>
        <w:t>选择镜像建议</w:t>
      </w:r>
      <w:bookmarkEnd w:id="12"/>
    </w:p>
    <w:p w14:paraId="108CFA58" w14:textId="77777777" w:rsidR="00A4666A" w:rsidRPr="008574D9" w:rsidRDefault="00A4666A" w:rsidP="00F202C3">
      <w:pPr>
        <w:spacing w:line="276" w:lineRule="auto"/>
        <w:ind w:firstLineChars="200" w:firstLine="42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 w:hint="eastAsia"/>
        </w:rPr>
        <w:t>在上面的例子中，为了帮助大家快速理解镜像和容器，我们使用了</w:t>
      </w:r>
      <w:r w:rsidRPr="008574D9">
        <w:rPr>
          <w:rFonts w:ascii="Times New Roman" w:eastAsia="宋体" w:hAnsi="Times New Roman" w:hint="eastAsia"/>
        </w:rPr>
        <w:t>python</w:t>
      </w:r>
      <w:r w:rsidRPr="008574D9">
        <w:rPr>
          <w:rFonts w:ascii="Times New Roman" w:eastAsia="宋体" w:hAnsi="Times New Roman"/>
        </w:rPr>
        <w:t>:</w:t>
      </w:r>
      <w:r w:rsidRPr="008574D9">
        <w:rPr>
          <w:rFonts w:ascii="Times New Roman" w:eastAsia="宋体" w:hAnsi="Times New Roman" w:hint="eastAsia"/>
        </w:rPr>
        <w:t>alpine</w:t>
      </w:r>
      <w:r w:rsidRPr="008574D9">
        <w:rPr>
          <w:rFonts w:ascii="Times New Roman" w:eastAsia="宋体" w:hAnsi="Times New Roman" w:hint="eastAsia"/>
        </w:rPr>
        <w:t>，因为它体积较小</w:t>
      </w:r>
      <w:r w:rsidR="00E70AB9" w:rsidRPr="008574D9">
        <w:rPr>
          <w:rFonts w:ascii="Times New Roman" w:eastAsia="宋体" w:hAnsi="Times New Roman" w:hint="eastAsia"/>
        </w:rPr>
        <w:t>，构造速度较快</w:t>
      </w:r>
      <w:r w:rsidRPr="008574D9">
        <w:rPr>
          <w:rFonts w:ascii="Times New Roman" w:eastAsia="宋体" w:hAnsi="Times New Roman" w:hint="eastAsia"/>
        </w:rPr>
        <w:t>。然而，它对于初学者来讲并不那么友好，</w:t>
      </w:r>
      <w:r w:rsidRPr="008574D9">
        <w:rPr>
          <w:rFonts w:ascii="Times New Roman" w:eastAsia="宋体" w:hAnsi="Times New Roman" w:hint="eastAsia"/>
        </w:rPr>
        <w:t>pip</w:t>
      </w:r>
      <w:r w:rsidRPr="008574D9">
        <w:rPr>
          <w:rFonts w:ascii="Times New Roman" w:eastAsia="宋体" w:hAnsi="Times New Roman" w:hint="eastAsia"/>
        </w:rPr>
        <w:t>安装会有较多麻烦。</w:t>
      </w:r>
    </w:p>
    <w:p w14:paraId="0B6CBC6B" w14:textId="77777777" w:rsidR="00A4666A" w:rsidRPr="008574D9" w:rsidRDefault="00A4666A" w:rsidP="00F202C3">
      <w:pPr>
        <w:spacing w:line="276" w:lineRule="auto"/>
        <w:ind w:firstLineChars="200" w:firstLine="420"/>
        <w:rPr>
          <w:rFonts w:ascii="Times New Roman" w:eastAsia="宋体" w:hAnsi="Times New Roman"/>
          <w:color w:val="FF0000"/>
        </w:rPr>
      </w:pPr>
      <w:r w:rsidRPr="008574D9">
        <w:rPr>
          <w:rFonts w:ascii="Times New Roman" w:eastAsia="宋体" w:hAnsi="Times New Roman" w:hint="eastAsia"/>
        </w:rPr>
        <w:t>对于没有经验的小伙伴，</w:t>
      </w:r>
      <w:r w:rsidR="00C97EFC">
        <w:rPr>
          <w:rFonts w:ascii="Times New Roman" w:eastAsia="宋体" w:hAnsi="Times New Roman" w:hint="eastAsia"/>
        </w:rPr>
        <w:t>可</w:t>
      </w:r>
      <w:r w:rsidRPr="008574D9">
        <w:rPr>
          <w:rFonts w:ascii="Times New Roman" w:eastAsia="宋体" w:hAnsi="Times New Roman" w:hint="eastAsia"/>
        </w:rPr>
        <w:t>直接使用</w:t>
      </w:r>
      <w:r w:rsidRPr="008574D9">
        <w:rPr>
          <w:rFonts w:ascii="Times New Roman" w:eastAsia="宋体" w:hAnsi="Times New Roman"/>
          <w:b/>
          <w:bCs/>
          <w:color w:val="FF0000"/>
        </w:rPr>
        <w:t>from conda/miniconda3-centos7</w:t>
      </w:r>
      <w:r w:rsidR="00ED4B1B" w:rsidRPr="008574D9">
        <w:rPr>
          <w:rFonts w:ascii="Times New Roman" w:eastAsia="宋体" w:hAnsi="Times New Roman" w:hint="eastAsia"/>
        </w:rPr>
        <w:t>，</w:t>
      </w:r>
      <w:r w:rsidR="00ED4B1B" w:rsidRPr="008574D9">
        <w:rPr>
          <w:rFonts w:ascii="Times New Roman" w:eastAsia="宋体" w:hAnsi="Times New Roman" w:hint="eastAsia"/>
        </w:rPr>
        <w:t>python</w:t>
      </w:r>
      <w:r w:rsidR="00ED4B1B" w:rsidRPr="008574D9">
        <w:rPr>
          <w:rFonts w:ascii="Times New Roman" w:eastAsia="宋体" w:hAnsi="Times New Roman" w:hint="eastAsia"/>
        </w:rPr>
        <w:t>版本是</w:t>
      </w:r>
      <w:r w:rsidR="00ED4B1B" w:rsidRPr="008574D9">
        <w:rPr>
          <w:rFonts w:ascii="Times New Roman" w:eastAsia="宋体" w:hAnsi="Times New Roman" w:hint="eastAsia"/>
        </w:rPr>
        <w:t>3.</w:t>
      </w:r>
      <w:r w:rsidR="00ED4B1B" w:rsidRPr="008574D9">
        <w:rPr>
          <w:rFonts w:ascii="Times New Roman" w:eastAsia="宋体" w:hAnsi="Times New Roman"/>
        </w:rPr>
        <w:t>7</w:t>
      </w:r>
      <w:r w:rsidR="00ED4B1B" w:rsidRPr="008574D9">
        <w:rPr>
          <w:rFonts w:ascii="Times New Roman" w:eastAsia="宋体" w:hAnsi="Times New Roman" w:hint="eastAsia"/>
        </w:rPr>
        <w:t>。</w:t>
      </w:r>
    </w:p>
    <w:p w14:paraId="6584FC0E" w14:textId="77777777" w:rsidR="001C7E24" w:rsidRPr="008574D9" w:rsidRDefault="00585BB7" w:rsidP="00F202C3">
      <w:pPr>
        <w:pStyle w:val="2"/>
        <w:spacing w:line="276" w:lineRule="auto"/>
        <w:rPr>
          <w:rFonts w:ascii="Times New Roman" w:eastAsia="宋体" w:hAnsi="Times New Roman"/>
        </w:rPr>
      </w:pPr>
      <w:bookmarkStart w:id="13" w:name="_Toc23520010"/>
      <w:r w:rsidRPr="008574D9">
        <w:rPr>
          <w:rFonts w:ascii="Times New Roman" w:eastAsia="宋体" w:hAnsi="Times New Roman" w:hint="eastAsia"/>
        </w:rPr>
        <w:t>镜像</w:t>
      </w:r>
      <w:r w:rsidR="0093183C" w:rsidRPr="00F82F5F">
        <w:rPr>
          <w:rFonts w:ascii="Times New Roman" w:eastAsia="宋体" w:hAnsi="Times New Roman" w:hint="eastAsia"/>
          <w:color w:val="FF0000"/>
        </w:rPr>
        <w:t>必须</w:t>
      </w:r>
      <w:r w:rsidR="0093183C" w:rsidRPr="008574D9">
        <w:rPr>
          <w:rFonts w:ascii="Times New Roman" w:eastAsia="宋体" w:hAnsi="Times New Roman" w:hint="eastAsia"/>
        </w:rPr>
        <w:t>包含的</w:t>
      </w:r>
      <w:r w:rsidRPr="008574D9">
        <w:rPr>
          <w:rFonts w:ascii="Times New Roman" w:eastAsia="宋体" w:hAnsi="Times New Roman" w:hint="eastAsia"/>
        </w:rPr>
        <w:t>文件</w:t>
      </w:r>
      <w:r w:rsidR="0093183C" w:rsidRPr="008574D9">
        <w:rPr>
          <w:rFonts w:ascii="Times New Roman" w:eastAsia="宋体" w:hAnsi="Times New Roman" w:hint="eastAsia"/>
        </w:rPr>
        <w:t>/</w:t>
      </w:r>
      <w:r w:rsidR="0093183C" w:rsidRPr="008574D9">
        <w:rPr>
          <w:rFonts w:ascii="Times New Roman" w:eastAsia="宋体" w:hAnsi="Times New Roman" w:hint="eastAsia"/>
        </w:rPr>
        <w:t>文件夹</w:t>
      </w:r>
      <w:bookmarkEnd w:id="13"/>
    </w:p>
    <w:p w14:paraId="39C6A537" w14:textId="77777777" w:rsidR="00161446" w:rsidRPr="008574D9" w:rsidRDefault="00C76585" w:rsidP="00F202C3">
      <w:pPr>
        <w:pStyle w:val="a8"/>
        <w:numPr>
          <w:ilvl w:val="0"/>
          <w:numId w:val="38"/>
        </w:numPr>
        <w:spacing w:line="276" w:lineRule="auto"/>
        <w:ind w:firstLineChars="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Dockerfile</w:t>
      </w:r>
      <w:r w:rsidR="0093183C" w:rsidRPr="008574D9">
        <w:rPr>
          <w:rFonts w:ascii="Times New Roman" w:eastAsia="宋体" w:hAnsi="Times New Roman" w:hint="eastAsia"/>
        </w:rPr>
        <w:t>：用户规定镜像的构建规则</w:t>
      </w:r>
      <w:r w:rsidR="00CE5CB2">
        <w:rPr>
          <w:rFonts w:ascii="Times New Roman" w:eastAsia="宋体" w:hAnsi="Times New Roman" w:hint="eastAsia"/>
        </w:rPr>
        <w:t>；若缺失，镜像不能建立。</w:t>
      </w:r>
    </w:p>
    <w:p w14:paraId="14BCF9B0" w14:textId="77777777" w:rsidR="00CA519F" w:rsidRPr="008574D9" w:rsidRDefault="00CA519F" w:rsidP="00F202C3">
      <w:pPr>
        <w:pStyle w:val="a8"/>
        <w:numPr>
          <w:ilvl w:val="0"/>
          <w:numId w:val="38"/>
        </w:numPr>
        <w:spacing w:line="276" w:lineRule="auto"/>
        <w:ind w:firstLineChars="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 w:hint="eastAsia"/>
        </w:rPr>
        <w:t>r</w:t>
      </w:r>
      <w:r w:rsidRPr="008574D9">
        <w:rPr>
          <w:rFonts w:ascii="Times New Roman" w:eastAsia="宋体" w:hAnsi="Times New Roman"/>
        </w:rPr>
        <w:t>un.py</w:t>
      </w:r>
      <w:r w:rsidR="0093183C" w:rsidRPr="008574D9">
        <w:rPr>
          <w:rFonts w:ascii="Times New Roman" w:eastAsia="宋体" w:hAnsi="Times New Roman" w:hint="eastAsia"/>
        </w:rPr>
        <w:t>：用户</w:t>
      </w:r>
      <w:r w:rsidR="000A16D0">
        <w:rPr>
          <w:rFonts w:ascii="Times New Roman" w:eastAsia="宋体" w:hAnsi="Times New Roman" w:hint="eastAsia"/>
        </w:rPr>
        <w:t>模型</w:t>
      </w:r>
      <w:r w:rsidR="000A16D0">
        <w:rPr>
          <w:rFonts w:ascii="Times New Roman" w:eastAsia="宋体" w:hAnsi="Times New Roman" w:hint="eastAsia"/>
        </w:rPr>
        <w:t>/</w:t>
      </w:r>
      <w:r w:rsidR="000A16D0">
        <w:rPr>
          <w:rFonts w:ascii="Times New Roman" w:eastAsia="宋体" w:hAnsi="Times New Roman" w:hint="eastAsia"/>
        </w:rPr>
        <w:t>工程的入口文件</w:t>
      </w:r>
      <w:r w:rsidR="00CE5CB2">
        <w:rPr>
          <w:rFonts w:ascii="Times New Roman" w:eastAsia="宋体" w:hAnsi="Times New Roman" w:hint="eastAsia"/>
        </w:rPr>
        <w:t>；</w:t>
      </w:r>
      <w:r w:rsidR="000A16D0">
        <w:rPr>
          <w:rFonts w:ascii="Times New Roman" w:eastAsia="宋体" w:hAnsi="Times New Roman" w:hint="eastAsia"/>
        </w:rPr>
        <w:t>若缺失，选手模型不能执行。</w:t>
      </w:r>
    </w:p>
    <w:p w14:paraId="30C38C16" w14:textId="77777777" w:rsidR="00B83B79" w:rsidRDefault="0093183C" w:rsidP="00F202C3">
      <w:pPr>
        <w:pStyle w:val="a8"/>
        <w:numPr>
          <w:ilvl w:val="0"/>
          <w:numId w:val="38"/>
        </w:numPr>
        <w:spacing w:line="276" w:lineRule="auto"/>
        <w:ind w:firstLineChars="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 w:hint="eastAsia"/>
        </w:rPr>
        <w:t>选手的源代码</w:t>
      </w:r>
      <w:r w:rsidR="00C97EFC">
        <w:rPr>
          <w:rFonts w:ascii="Times New Roman" w:eastAsia="宋体" w:hAnsi="Times New Roman" w:hint="eastAsia"/>
        </w:rPr>
        <w:t>：可以是单个</w:t>
      </w:r>
      <w:r w:rsidR="00C97EFC">
        <w:rPr>
          <w:rFonts w:ascii="Times New Roman" w:eastAsia="宋体" w:hAnsi="Times New Roman" w:hint="eastAsia"/>
        </w:rPr>
        <w:t>py</w:t>
      </w:r>
      <w:r w:rsidR="00C97EFC">
        <w:rPr>
          <w:rFonts w:ascii="Times New Roman" w:eastAsia="宋体" w:hAnsi="Times New Roman" w:hint="eastAsia"/>
        </w:rPr>
        <w:t>文件，也可以是工程文件，需要有</w:t>
      </w:r>
      <w:r w:rsidR="00C97EFC">
        <w:rPr>
          <w:rFonts w:ascii="Times New Roman" w:eastAsia="宋体" w:hAnsi="Times New Roman" w:hint="eastAsia"/>
        </w:rPr>
        <w:t>run</w:t>
      </w:r>
      <w:r w:rsidR="00C97EFC">
        <w:rPr>
          <w:rFonts w:ascii="Times New Roman" w:eastAsia="宋体" w:hAnsi="Times New Roman"/>
        </w:rPr>
        <w:t>.py</w:t>
      </w:r>
      <w:r w:rsidR="00C97EFC">
        <w:rPr>
          <w:rFonts w:ascii="Times New Roman" w:eastAsia="宋体" w:hAnsi="Times New Roman" w:hint="eastAsia"/>
        </w:rPr>
        <w:t>启动</w:t>
      </w:r>
      <w:r w:rsidR="00181AA8">
        <w:rPr>
          <w:rFonts w:ascii="Times New Roman" w:eastAsia="宋体" w:hAnsi="Times New Roman" w:hint="eastAsia"/>
        </w:rPr>
        <w:t>。</w:t>
      </w:r>
    </w:p>
    <w:p w14:paraId="58E1F5D7" w14:textId="77777777" w:rsidR="00787B6B" w:rsidRPr="008574D9" w:rsidRDefault="00787B6B" w:rsidP="00F202C3">
      <w:pPr>
        <w:pStyle w:val="a8"/>
        <w:numPr>
          <w:ilvl w:val="0"/>
          <w:numId w:val="38"/>
        </w:numPr>
        <w:spacing w:line="276" w:lineRule="auto"/>
        <w:ind w:firstLineChars="0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>r</w:t>
      </w:r>
      <w:r>
        <w:rPr>
          <w:rFonts w:ascii="Times New Roman" w:eastAsia="宋体" w:hAnsi="Times New Roman" w:hint="eastAsia"/>
        </w:rPr>
        <w:t>equirements.</w:t>
      </w:r>
      <w:r>
        <w:rPr>
          <w:rFonts w:ascii="Times New Roman" w:eastAsia="宋体" w:hAnsi="Times New Roman"/>
        </w:rPr>
        <w:t>txt</w:t>
      </w:r>
      <w:r w:rsidR="00AB0D3A">
        <w:rPr>
          <w:rFonts w:ascii="Times New Roman" w:eastAsia="宋体" w:hAnsi="Times New Roman" w:hint="eastAsia"/>
        </w:rPr>
        <w:t>：若缺失，选手模型运行可能出现依赖包缺失的错误</w:t>
      </w:r>
      <w:r w:rsidR="00417E0F">
        <w:rPr>
          <w:rFonts w:ascii="Times New Roman" w:eastAsia="宋体" w:hAnsi="Times New Roman" w:hint="eastAsia"/>
        </w:rPr>
        <w:t>；</w:t>
      </w:r>
      <w:r w:rsidR="00417E0F" w:rsidRPr="00E116D9">
        <w:rPr>
          <w:rFonts w:ascii="Times New Roman" w:eastAsia="宋体" w:hAnsi="Times New Roman" w:hint="eastAsia"/>
          <w:color w:val="FF0000"/>
        </w:rPr>
        <w:t>requirements</w:t>
      </w:r>
      <w:r w:rsidR="00417E0F" w:rsidRPr="00E116D9">
        <w:rPr>
          <w:rFonts w:ascii="Times New Roman" w:eastAsia="宋体" w:hAnsi="Times New Roman" w:hint="eastAsia"/>
          <w:color w:val="FF0000"/>
        </w:rPr>
        <w:t>里面的依赖包，也可以放到</w:t>
      </w:r>
      <w:r w:rsidR="00417E0F" w:rsidRPr="00E116D9">
        <w:rPr>
          <w:rFonts w:ascii="Times New Roman" w:eastAsia="宋体" w:hAnsi="Times New Roman" w:hint="eastAsia"/>
          <w:color w:val="FF0000"/>
        </w:rPr>
        <w:t>Dockerfile</w:t>
      </w:r>
      <w:r w:rsidR="00417E0F" w:rsidRPr="00E116D9">
        <w:rPr>
          <w:rFonts w:ascii="Times New Roman" w:eastAsia="宋体" w:hAnsi="Times New Roman" w:hint="eastAsia"/>
          <w:color w:val="FF0000"/>
        </w:rPr>
        <w:t>中安装。</w:t>
      </w:r>
    </w:p>
    <w:p w14:paraId="6FA12EBE" w14:textId="77777777" w:rsidR="00585BB7" w:rsidRPr="008574D9" w:rsidRDefault="004E7CA9" w:rsidP="00F202C3">
      <w:pPr>
        <w:spacing w:line="276" w:lineRule="auto"/>
        <w:ind w:firstLineChars="200" w:firstLine="42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 w:hint="eastAsia"/>
        </w:rPr>
        <w:lastRenderedPageBreak/>
        <w:t>如下图</w:t>
      </w:r>
    </w:p>
    <w:p w14:paraId="158B0F9C" w14:textId="235001C5" w:rsidR="004E7CA9" w:rsidRPr="008574D9" w:rsidRDefault="003724CD" w:rsidP="00FC0336">
      <w:pPr>
        <w:spacing w:line="276" w:lineRule="auto"/>
        <w:jc w:val="center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4F609FC8" wp14:editId="48DEA4DB">
            <wp:extent cx="4829175" cy="16287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28C65" w14:textId="77777777" w:rsidR="00743FF6" w:rsidRPr="008574D9" w:rsidRDefault="00C76585" w:rsidP="00F202C3">
      <w:pPr>
        <w:pStyle w:val="2"/>
        <w:spacing w:line="276" w:lineRule="auto"/>
        <w:rPr>
          <w:rFonts w:ascii="Times New Roman" w:eastAsia="宋体" w:hAnsi="Times New Roman"/>
        </w:rPr>
      </w:pPr>
      <w:bookmarkStart w:id="14" w:name="_Toc23520011"/>
      <w:r>
        <w:rPr>
          <w:rFonts w:ascii="Times New Roman" w:eastAsia="宋体" w:hAnsi="Times New Roman" w:hint="eastAsia"/>
        </w:rPr>
        <w:t>Dockerfile</w:t>
      </w:r>
      <w:r w:rsidR="001E6FA9" w:rsidRPr="008574D9">
        <w:rPr>
          <w:rFonts w:ascii="Times New Roman" w:eastAsia="宋体" w:hAnsi="Times New Roman" w:hint="eastAsia"/>
        </w:rPr>
        <w:t>文件编辑</w:t>
      </w:r>
      <w:bookmarkEnd w:id="14"/>
    </w:p>
    <w:p w14:paraId="1830C56D" w14:textId="77777777" w:rsidR="006E29D8" w:rsidRPr="006E29D8" w:rsidRDefault="006E29D8" w:rsidP="006E29D8">
      <w:pPr>
        <w:spacing w:line="276" w:lineRule="auto"/>
        <w:ind w:leftChars="200" w:left="420"/>
        <w:rPr>
          <w:rFonts w:ascii="Times New Roman" w:eastAsia="宋体" w:hAnsi="Times New Roman"/>
        </w:rPr>
      </w:pPr>
      <w:r w:rsidRPr="006E29D8">
        <w:rPr>
          <w:rFonts w:ascii="Times New Roman" w:eastAsia="宋体" w:hAnsi="Times New Roman"/>
        </w:rPr>
        <w:t>from conda/miniconda3-centos7</w:t>
      </w:r>
    </w:p>
    <w:p w14:paraId="2212AC0F" w14:textId="77777777" w:rsidR="006E29D8" w:rsidRPr="005D2ED5" w:rsidRDefault="006E29D8" w:rsidP="006E29D8">
      <w:pPr>
        <w:spacing w:line="276" w:lineRule="auto"/>
        <w:ind w:leftChars="200" w:left="420"/>
        <w:rPr>
          <w:rFonts w:ascii="Times New Roman" w:eastAsia="宋体" w:hAnsi="Times New Roman"/>
          <w:color w:val="FF0000"/>
        </w:rPr>
      </w:pPr>
      <w:r w:rsidRPr="005D2ED5">
        <w:rPr>
          <w:rFonts w:ascii="Times New Roman" w:eastAsia="宋体" w:hAnsi="Times New Roman"/>
          <w:color w:val="FF0000"/>
        </w:rPr>
        <w:t>workdir /code</w:t>
      </w:r>
    </w:p>
    <w:p w14:paraId="415F7D89" w14:textId="77777777" w:rsidR="006E29D8" w:rsidRPr="005D2ED5" w:rsidRDefault="006E29D8" w:rsidP="006E29D8">
      <w:pPr>
        <w:spacing w:line="276" w:lineRule="auto"/>
        <w:ind w:leftChars="200" w:left="420"/>
        <w:rPr>
          <w:rFonts w:ascii="Times New Roman" w:eastAsia="宋体" w:hAnsi="Times New Roman"/>
          <w:color w:val="FF0000"/>
        </w:rPr>
      </w:pPr>
      <w:r w:rsidRPr="005D2ED5">
        <w:rPr>
          <w:rFonts w:ascii="Times New Roman" w:eastAsia="宋体" w:hAnsi="Times New Roman"/>
          <w:color w:val="FF0000"/>
        </w:rPr>
        <w:t>copy . /code</w:t>
      </w:r>
    </w:p>
    <w:p w14:paraId="075FD28E" w14:textId="77777777" w:rsidR="00FE03B9" w:rsidRPr="008574D9" w:rsidRDefault="006E29D8" w:rsidP="006E29D8">
      <w:pPr>
        <w:spacing w:line="276" w:lineRule="auto"/>
        <w:ind w:leftChars="200" w:left="420"/>
        <w:rPr>
          <w:rFonts w:ascii="Times New Roman" w:eastAsia="宋体" w:hAnsi="Times New Roman"/>
        </w:rPr>
      </w:pPr>
      <w:r w:rsidRPr="006E29D8">
        <w:rPr>
          <w:rFonts w:ascii="Times New Roman" w:eastAsia="宋体" w:hAnsi="Times New Roman"/>
        </w:rPr>
        <w:t>run pip install -i https://pypi.tuna.tsinghua.edu.cn/simple -r requirements.txt</w:t>
      </w:r>
    </w:p>
    <w:p w14:paraId="021D46A4" w14:textId="77777777" w:rsidR="00A4666A" w:rsidRDefault="00A4666A" w:rsidP="00F202C3">
      <w:pPr>
        <w:spacing w:line="276" w:lineRule="auto"/>
        <w:rPr>
          <w:rFonts w:ascii="Times New Roman" w:eastAsia="宋体" w:hAnsi="Times New Roman"/>
        </w:rPr>
      </w:pPr>
    </w:p>
    <w:p w14:paraId="382BA5C5" w14:textId="77777777" w:rsidR="005D2ED5" w:rsidRPr="00E35CB3" w:rsidRDefault="005D2ED5" w:rsidP="00F202C3">
      <w:pPr>
        <w:spacing w:line="276" w:lineRule="auto"/>
        <w:rPr>
          <w:rFonts w:ascii="Times New Roman" w:eastAsia="宋体" w:hAnsi="Times New Roman"/>
          <w:b/>
          <w:bCs/>
        </w:rPr>
      </w:pPr>
      <w:r>
        <w:rPr>
          <w:rFonts w:ascii="Times New Roman" w:eastAsia="宋体" w:hAnsi="Times New Roman" w:hint="eastAsia"/>
        </w:rPr>
        <w:t xml:space="preserve"> </w:t>
      </w:r>
      <w:r>
        <w:rPr>
          <w:rFonts w:ascii="Times New Roman" w:eastAsia="宋体" w:hAnsi="Times New Roman"/>
        </w:rPr>
        <w:t xml:space="preserve">   </w:t>
      </w:r>
      <w:r w:rsidRPr="00E35CB3">
        <w:rPr>
          <w:rFonts w:ascii="Times New Roman" w:eastAsia="宋体" w:hAnsi="Times New Roman" w:hint="eastAsia"/>
          <w:b/>
          <w:bCs/>
          <w:color w:val="FF0000"/>
        </w:rPr>
        <w:t>红色部分代码，不可更改！</w:t>
      </w:r>
    </w:p>
    <w:p w14:paraId="7D834624" w14:textId="77777777" w:rsidR="00BA07EE" w:rsidRDefault="00BA07EE" w:rsidP="00F202C3">
      <w:pPr>
        <w:spacing w:line="276" w:lineRule="auto"/>
        <w:rPr>
          <w:rFonts w:ascii="Times New Roman" w:eastAsia="宋体" w:hAnsi="Times New Roman"/>
        </w:rPr>
      </w:pPr>
    </w:p>
    <w:p w14:paraId="3026C02D" w14:textId="77777777" w:rsidR="00C10AF9" w:rsidRPr="008574D9" w:rsidRDefault="00C10AF9" w:rsidP="00C10AF9">
      <w:pPr>
        <w:pStyle w:val="2"/>
        <w:spacing w:line="276" w:lineRule="auto"/>
        <w:rPr>
          <w:rFonts w:ascii="Times New Roman" w:eastAsia="宋体" w:hAnsi="Times New Roman"/>
        </w:rPr>
      </w:pPr>
      <w:bookmarkStart w:id="15" w:name="_Toc23520012"/>
      <w:r w:rsidRPr="006E29D8">
        <w:rPr>
          <w:rFonts w:ascii="Times New Roman" w:eastAsia="宋体" w:hAnsi="Times New Roman"/>
        </w:rPr>
        <w:t>Requirements</w:t>
      </w:r>
      <w:r>
        <w:rPr>
          <w:rFonts w:ascii="Times New Roman" w:eastAsia="宋体" w:hAnsi="Times New Roman"/>
        </w:rPr>
        <w:t>.txt</w:t>
      </w:r>
      <w:r w:rsidRPr="008574D9">
        <w:rPr>
          <w:rFonts w:ascii="Times New Roman" w:eastAsia="宋体" w:hAnsi="Times New Roman" w:hint="eastAsia"/>
        </w:rPr>
        <w:t>文件</w:t>
      </w:r>
      <w:bookmarkEnd w:id="15"/>
    </w:p>
    <w:p w14:paraId="59A743CE" w14:textId="77777777" w:rsidR="00C10AF9" w:rsidRPr="008574D9" w:rsidRDefault="00374A40" w:rsidP="00F202C3">
      <w:pPr>
        <w:spacing w:line="276" w:lineRule="auto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 xml:space="preserve"> </w:t>
      </w:r>
      <w:r>
        <w:rPr>
          <w:rFonts w:ascii="Times New Roman" w:eastAsia="宋体" w:hAnsi="Times New Roman"/>
        </w:rPr>
        <w:t xml:space="preserve">   </w:t>
      </w:r>
      <w:r w:rsidR="00E74DC2">
        <w:rPr>
          <w:rFonts w:ascii="Times New Roman" w:eastAsia="宋体" w:hAnsi="Times New Roman" w:hint="eastAsia"/>
        </w:rPr>
        <w:t>根据自己的需求，选择尽可能少的依赖包</w:t>
      </w:r>
      <w:r w:rsidR="008979C1">
        <w:rPr>
          <w:rFonts w:ascii="Times New Roman" w:eastAsia="宋体" w:hAnsi="Times New Roman" w:hint="eastAsia"/>
        </w:rPr>
        <w:t>，以减小镜像的大小</w:t>
      </w:r>
      <w:r w:rsidR="00E12520">
        <w:rPr>
          <w:rFonts w:ascii="Times New Roman" w:eastAsia="宋体" w:hAnsi="Times New Roman" w:hint="eastAsia"/>
        </w:rPr>
        <w:t>，缩短上传</w:t>
      </w:r>
      <w:r w:rsidR="005A7EF3">
        <w:rPr>
          <w:rFonts w:ascii="Times New Roman" w:eastAsia="宋体" w:hAnsi="Times New Roman" w:hint="eastAsia"/>
        </w:rPr>
        <w:t>时间</w:t>
      </w:r>
      <w:r w:rsidR="009E333C">
        <w:rPr>
          <w:rFonts w:ascii="Times New Roman" w:eastAsia="宋体" w:hAnsi="Times New Roman" w:hint="eastAsia"/>
        </w:rPr>
        <w:t>和计算等待</w:t>
      </w:r>
      <w:r w:rsidR="00E12520">
        <w:rPr>
          <w:rFonts w:ascii="Times New Roman" w:eastAsia="宋体" w:hAnsi="Times New Roman" w:hint="eastAsia"/>
        </w:rPr>
        <w:t>时间。</w:t>
      </w:r>
    </w:p>
    <w:p w14:paraId="00E11E4A" w14:textId="77777777" w:rsidR="001E6FA9" w:rsidRPr="008574D9" w:rsidRDefault="001E6FA9" w:rsidP="00F202C3">
      <w:pPr>
        <w:pStyle w:val="2"/>
        <w:spacing w:line="276" w:lineRule="auto"/>
        <w:rPr>
          <w:rFonts w:ascii="Times New Roman" w:eastAsia="宋体" w:hAnsi="Times New Roman"/>
        </w:rPr>
      </w:pPr>
      <w:bookmarkStart w:id="16" w:name="_Toc23520013"/>
      <w:r w:rsidRPr="008574D9">
        <w:rPr>
          <w:rFonts w:ascii="Times New Roman" w:eastAsia="宋体" w:hAnsi="Times New Roman" w:hint="eastAsia"/>
        </w:rPr>
        <w:t>run</w:t>
      </w:r>
      <w:r w:rsidRPr="008574D9">
        <w:rPr>
          <w:rFonts w:ascii="Times New Roman" w:eastAsia="宋体" w:hAnsi="Times New Roman"/>
        </w:rPr>
        <w:t>.py</w:t>
      </w:r>
      <w:r w:rsidRPr="008574D9">
        <w:rPr>
          <w:rFonts w:ascii="Times New Roman" w:eastAsia="宋体" w:hAnsi="Times New Roman" w:hint="eastAsia"/>
        </w:rPr>
        <w:t>文件编辑</w:t>
      </w:r>
      <w:bookmarkEnd w:id="16"/>
    </w:p>
    <w:p w14:paraId="5753B84D" w14:textId="309BDE49" w:rsidR="00481C78" w:rsidRDefault="003B67BD" w:rsidP="003B67BD">
      <w:pPr>
        <w:spacing w:line="276" w:lineRule="auto"/>
        <w:ind w:firstLine="435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run</w:t>
      </w:r>
      <w:r>
        <w:rPr>
          <w:rFonts w:ascii="Times New Roman" w:eastAsia="宋体" w:hAnsi="Times New Roman"/>
        </w:rPr>
        <w:t>.py</w:t>
      </w:r>
      <w:r>
        <w:rPr>
          <w:rFonts w:ascii="Times New Roman" w:eastAsia="宋体" w:hAnsi="Times New Roman" w:hint="eastAsia"/>
        </w:rPr>
        <w:t>文件是</w:t>
      </w:r>
      <w:r>
        <w:rPr>
          <w:rFonts w:ascii="Times New Roman" w:eastAsia="宋体" w:hAnsi="Times New Roman"/>
        </w:rPr>
        <w:t>整个工程文件的启动文件，</w:t>
      </w:r>
      <w:r w:rsidR="0082130D">
        <w:rPr>
          <w:rFonts w:ascii="Times New Roman" w:eastAsia="宋体" w:hAnsi="Times New Roman" w:hint="eastAsia"/>
        </w:rPr>
        <w:t>具体形式可</w:t>
      </w:r>
      <w:r w:rsidR="00310EC2">
        <w:rPr>
          <w:rFonts w:ascii="Times New Roman" w:eastAsia="宋体" w:hAnsi="Times New Roman" w:hint="eastAsia"/>
        </w:rPr>
        <w:t>参照示例文件</w:t>
      </w:r>
      <w:r w:rsidR="00AC57D7">
        <w:rPr>
          <w:rFonts w:ascii="Times New Roman" w:eastAsia="宋体" w:hAnsi="Times New Roman" w:hint="eastAsia"/>
        </w:rPr>
        <w:t>。</w:t>
      </w:r>
    </w:p>
    <w:p w14:paraId="66AB5336" w14:textId="77777777" w:rsidR="00F27414" w:rsidRPr="00F27414" w:rsidRDefault="00F27414" w:rsidP="003B67BD">
      <w:pPr>
        <w:spacing w:line="276" w:lineRule="auto"/>
        <w:ind w:firstLine="435"/>
        <w:rPr>
          <w:rFonts w:ascii="Times New Roman" w:eastAsia="宋体" w:hAnsi="Times New Roman" w:hint="eastAsia"/>
        </w:rPr>
      </w:pPr>
    </w:p>
    <w:p w14:paraId="6D6C21D0" w14:textId="77777777" w:rsidR="00ED7AC9" w:rsidRPr="00ED7AC9" w:rsidRDefault="00ED7AC9" w:rsidP="00ED7AC9">
      <w:pPr>
        <w:spacing w:line="276" w:lineRule="auto"/>
        <w:ind w:firstLine="435"/>
        <w:rPr>
          <w:rFonts w:ascii="Times New Roman" w:eastAsia="宋体" w:hAnsi="Times New Roman"/>
        </w:rPr>
      </w:pPr>
      <w:r w:rsidRPr="00ED7AC9">
        <w:rPr>
          <w:rFonts w:ascii="Times New Roman" w:eastAsia="宋体" w:hAnsi="Times New Roman"/>
        </w:rPr>
        <w:t>import numpy as np</w:t>
      </w:r>
    </w:p>
    <w:p w14:paraId="685A1D86" w14:textId="77777777" w:rsidR="00ED7AC9" w:rsidRPr="00ED7AC9" w:rsidRDefault="00ED7AC9" w:rsidP="00ED7AC9">
      <w:pPr>
        <w:spacing w:line="276" w:lineRule="auto"/>
        <w:ind w:firstLine="435"/>
        <w:rPr>
          <w:rFonts w:ascii="Times New Roman" w:eastAsia="宋体" w:hAnsi="Times New Roman"/>
        </w:rPr>
      </w:pPr>
      <w:r w:rsidRPr="00ED7AC9">
        <w:rPr>
          <w:rFonts w:ascii="Times New Roman" w:eastAsia="宋体" w:hAnsi="Times New Roman"/>
        </w:rPr>
        <w:t>import os</w:t>
      </w:r>
    </w:p>
    <w:p w14:paraId="642B8C59" w14:textId="77777777" w:rsidR="00ED7AC9" w:rsidRPr="00ED7AC9" w:rsidRDefault="00ED7AC9" w:rsidP="00ED7AC9">
      <w:pPr>
        <w:spacing w:line="276" w:lineRule="auto"/>
        <w:ind w:firstLine="435"/>
        <w:rPr>
          <w:rFonts w:ascii="Times New Roman" w:eastAsia="宋体" w:hAnsi="Times New Roman"/>
        </w:rPr>
      </w:pPr>
      <w:r w:rsidRPr="00ED7AC9">
        <w:rPr>
          <w:rFonts w:ascii="Times New Roman" w:eastAsia="宋体" w:hAnsi="Times New Roman"/>
        </w:rPr>
        <w:t>import pandas as pd</w:t>
      </w:r>
    </w:p>
    <w:p w14:paraId="75B41708" w14:textId="77777777" w:rsidR="00ED7AC9" w:rsidRPr="00ED7AC9" w:rsidRDefault="00ED7AC9" w:rsidP="00ED7AC9">
      <w:pPr>
        <w:spacing w:line="276" w:lineRule="auto"/>
        <w:ind w:firstLine="435"/>
        <w:rPr>
          <w:rFonts w:ascii="Times New Roman" w:eastAsia="宋体" w:hAnsi="Times New Roman"/>
        </w:rPr>
      </w:pPr>
      <w:r w:rsidRPr="00ED7AC9">
        <w:rPr>
          <w:rFonts w:ascii="Times New Roman" w:eastAsia="宋体" w:hAnsi="Times New Roman"/>
        </w:rPr>
        <w:t>import testmodel</w:t>
      </w:r>
    </w:p>
    <w:p w14:paraId="42B425BB" w14:textId="4C7C41E8" w:rsidR="00ED7AC9" w:rsidRPr="00ED7AC9" w:rsidRDefault="00ED7AC9" w:rsidP="00ED7AC9">
      <w:pPr>
        <w:spacing w:line="276" w:lineRule="auto"/>
        <w:rPr>
          <w:rFonts w:ascii="Times New Roman" w:eastAsia="宋体" w:hAnsi="Times New Roman" w:hint="eastAsia"/>
        </w:rPr>
      </w:pPr>
    </w:p>
    <w:p w14:paraId="14185905" w14:textId="77777777" w:rsidR="00ED7AC9" w:rsidRPr="00ED7AC9" w:rsidRDefault="00ED7AC9" w:rsidP="00ED7AC9">
      <w:pPr>
        <w:spacing w:line="276" w:lineRule="auto"/>
        <w:ind w:firstLine="435"/>
        <w:rPr>
          <w:rFonts w:ascii="Times New Roman" w:eastAsia="宋体" w:hAnsi="Times New Roman"/>
        </w:rPr>
      </w:pPr>
      <w:r w:rsidRPr="00ED7AC9">
        <w:rPr>
          <w:rFonts w:ascii="Times New Roman" w:eastAsia="宋体" w:hAnsi="Times New Roman"/>
        </w:rPr>
        <w:t>if __name__ == "__main__":</w:t>
      </w:r>
    </w:p>
    <w:p w14:paraId="051BBF61" w14:textId="77777777" w:rsidR="00ED7AC9" w:rsidRPr="00ED7AC9" w:rsidRDefault="00ED7AC9" w:rsidP="00ED7AC9">
      <w:pPr>
        <w:spacing w:line="276" w:lineRule="auto"/>
        <w:ind w:firstLine="435"/>
        <w:rPr>
          <w:rFonts w:ascii="Times New Roman" w:eastAsia="宋体" w:hAnsi="Times New Roman"/>
        </w:rPr>
      </w:pPr>
    </w:p>
    <w:p w14:paraId="1489A650" w14:textId="77777777" w:rsidR="00ED7AC9" w:rsidRPr="00ED7AC9" w:rsidRDefault="00ED7AC9" w:rsidP="00ED7AC9">
      <w:pPr>
        <w:spacing w:line="276" w:lineRule="auto"/>
        <w:ind w:firstLine="435"/>
        <w:rPr>
          <w:rFonts w:ascii="Times New Roman" w:eastAsia="宋体" w:hAnsi="Times New Roman"/>
        </w:rPr>
      </w:pPr>
      <w:r w:rsidRPr="00ED7AC9">
        <w:rPr>
          <w:rFonts w:ascii="Times New Roman" w:eastAsia="宋体" w:hAnsi="Times New Roman"/>
        </w:rPr>
        <w:t xml:space="preserve">    #################### </w:t>
      </w:r>
      <w:r w:rsidRPr="00ED7AC9">
        <w:rPr>
          <w:rFonts w:ascii="Times New Roman" w:eastAsia="宋体" w:hAnsi="Times New Roman"/>
        </w:rPr>
        <w:t>不可修改区域开始</w:t>
      </w:r>
      <w:r w:rsidRPr="00ED7AC9">
        <w:rPr>
          <w:rFonts w:ascii="Times New Roman" w:eastAsia="宋体" w:hAnsi="Times New Roman"/>
        </w:rPr>
        <w:t xml:space="preserve"> ######################</w:t>
      </w:r>
    </w:p>
    <w:p w14:paraId="7FBDF5C5" w14:textId="77777777" w:rsidR="00ED7AC9" w:rsidRPr="00ED7AC9" w:rsidRDefault="00ED7AC9" w:rsidP="00ED7AC9">
      <w:pPr>
        <w:spacing w:line="276" w:lineRule="auto"/>
        <w:ind w:firstLine="435"/>
        <w:rPr>
          <w:rFonts w:ascii="Times New Roman" w:eastAsia="宋体" w:hAnsi="Times New Roman"/>
        </w:rPr>
      </w:pPr>
      <w:r w:rsidRPr="00ED7AC9">
        <w:rPr>
          <w:rFonts w:ascii="Times New Roman" w:eastAsia="宋体" w:hAnsi="Times New Roman"/>
        </w:rPr>
        <w:t xml:space="preserve">    testpath = '/home/data/'</w:t>
      </w:r>
      <w:r w:rsidRPr="00ED7AC9">
        <w:rPr>
          <w:rFonts w:ascii="Times New Roman" w:eastAsia="宋体" w:hAnsi="Times New Roman"/>
        </w:rPr>
        <w:tab/>
      </w:r>
      <w:r w:rsidRPr="00ED7AC9">
        <w:rPr>
          <w:rFonts w:ascii="Times New Roman" w:eastAsia="宋体" w:hAnsi="Times New Roman"/>
        </w:rPr>
        <w:tab/>
      </w:r>
      <w:r w:rsidRPr="00ED7AC9">
        <w:rPr>
          <w:rFonts w:ascii="Times New Roman" w:eastAsia="宋体" w:hAnsi="Times New Roman"/>
        </w:rPr>
        <w:tab/>
      </w:r>
      <w:r w:rsidRPr="00ED7AC9">
        <w:rPr>
          <w:rFonts w:ascii="Times New Roman" w:eastAsia="宋体" w:hAnsi="Times New Roman"/>
        </w:rPr>
        <w:tab/>
      </w:r>
      <w:r w:rsidRPr="00ED7AC9">
        <w:rPr>
          <w:rFonts w:ascii="Times New Roman" w:eastAsia="宋体" w:hAnsi="Times New Roman"/>
        </w:rPr>
        <w:tab/>
      </w:r>
      <w:r w:rsidRPr="00ED7AC9">
        <w:rPr>
          <w:rFonts w:ascii="Times New Roman" w:eastAsia="宋体" w:hAnsi="Times New Roman"/>
        </w:rPr>
        <w:tab/>
        <w:t>#</w:t>
      </w:r>
      <w:r w:rsidRPr="00ED7AC9">
        <w:rPr>
          <w:rFonts w:ascii="Times New Roman" w:eastAsia="宋体" w:hAnsi="Times New Roman"/>
        </w:rPr>
        <w:t>测试集路径。包含验证码图片文件</w:t>
      </w:r>
    </w:p>
    <w:p w14:paraId="358A74F0" w14:textId="77777777" w:rsidR="00ED7AC9" w:rsidRPr="00ED7AC9" w:rsidRDefault="00ED7AC9" w:rsidP="00ED7AC9">
      <w:pPr>
        <w:spacing w:line="276" w:lineRule="auto"/>
        <w:ind w:firstLine="435"/>
        <w:rPr>
          <w:rFonts w:ascii="Times New Roman" w:eastAsia="宋体" w:hAnsi="Times New Roman"/>
        </w:rPr>
      </w:pPr>
      <w:r w:rsidRPr="00ED7AC9">
        <w:rPr>
          <w:rFonts w:ascii="Times New Roman" w:eastAsia="宋体" w:hAnsi="Times New Roman"/>
        </w:rPr>
        <w:t xml:space="preserve">    result_folder_path = '/result/submission.csv'</w:t>
      </w:r>
      <w:r w:rsidRPr="00ED7AC9">
        <w:rPr>
          <w:rFonts w:ascii="Times New Roman" w:eastAsia="宋体" w:hAnsi="Times New Roman"/>
        </w:rPr>
        <w:tab/>
        <w:t>#</w:t>
      </w:r>
      <w:r w:rsidRPr="00ED7AC9">
        <w:rPr>
          <w:rFonts w:ascii="Times New Roman" w:eastAsia="宋体" w:hAnsi="Times New Roman"/>
        </w:rPr>
        <w:t>结果输出文件路径</w:t>
      </w:r>
    </w:p>
    <w:p w14:paraId="1BB4E418" w14:textId="77777777" w:rsidR="00ED7AC9" w:rsidRPr="00ED7AC9" w:rsidRDefault="00ED7AC9" w:rsidP="00ED7AC9">
      <w:pPr>
        <w:spacing w:line="276" w:lineRule="auto"/>
        <w:ind w:firstLine="435"/>
        <w:rPr>
          <w:rFonts w:ascii="Times New Roman" w:eastAsia="宋体" w:hAnsi="Times New Roman"/>
        </w:rPr>
      </w:pPr>
      <w:r w:rsidRPr="00ED7AC9">
        <w:rPr>
          <w:rFonts w:ascii="Times New Roman" w:eastAsia="宋体" w:hAnsi="Times New Roman"/>
        </w:rPr>
        <w:lastRenderedPageBreak/>
        <w:tab/>
        <w:t xml:space="preserve">#################### </w:t>
      </w:r>
      <w:r w:rsidRPr="00ED7AC9">
        <w:rPr>
          <w:rFonts w:ascii="Times New Roman" w:eastAsia="宋体" w:hAnsi="Times New Roman"/>
        </w:rPr>
        <w:t>不可修改区域结束</w:t>
      </w:r>
      <w:r w:rsidRPr="00ED7AC9">
        <w:rPr>
          <w:rFonts w:ascii="Times New Roman" w:eastAsia="宋体" w:hAnsi="Times New Roman"/>
        </w:rPr>
        <w:t xml:space="preserve"> ######################</w:t>
      </w:r>
    </w:p>
    <w:p w14:paraId="059F3C72" w14:textId="77777777" w:rsidR="00ED7AC9" w:rsidRPr="00ED7AC9" w:rsidRDefault="00ED7AC9" w:rsidP="00ED7AC9">
      <w:pPr>
        <w:spacing w:line="276" w:lineRule="auto"/>
        <w:ind w:firstLine="435"/>
        <w:rPr>
          <w:rFonts w:ascii="Times New Roman" w:eastAsia="宋体" w:hAnsi="Times New Roman"/>
        </w:rPr>
      </w:pPr>
    </w:p>
    <w:p w14:paraId="48DE9F14" w14:textId="77777777" w:rsidR="00ED7AC9" w:rsidRPr="00ED7AC9" w:rsidRDefault="00ED7AC9" w:rsidP="00ED7AC9">
      <w:pPr>
        <w:spacing w:line="276" w:lineRule="auto"/>
        <w:ind w:firstLine="435"/>
        <w:rPr>
          <w:rFonts w:ascii="Times New Roman" w:eastAsia="宋体" w:hAnsi="Times New Roman"/>
        </w:rPr>
      </w:pPr>
    </w:p>
    <w:p w14:paraId="1F89AEEA" w14:textId="77777777" w:rsidR="00ED7AC9" w:rsidRPr="00ED7AC9" w:rsidRDefault="00ED7AC9" w:rsidP="00ED7AC9">
      <w:pPr>
        <w:spacing w:line="276" w:lineRule="auto"/>
        <w:ind w:firstLine="435"/>
        <w:rPr>
          <w:rFonts w:ascii="Times New Roman" w:eastAsia="宋体" w:hAnsi="Times New Roman"/>
        </w:rPr>
      </w:pPr>
      <w:r w:rsidRPr="00ED7AC9">
        <w:rPr>
          <w:rFonts w:ascii="Times New Roman" w:eastAsia="宋体" w:hAnsi="Times New Roman"/>
        </w:rPr>
        <w:tab/>
        <w:t xml:space="preserve">### </w:t>
      </w:r>
      <w:r w:rsidRPr="00ED7AC9">
        <w:rPr>
          <w:rFonts w:ascii="Times New Roman" w:eastAsia="宋体" w:hAnsi="Times New Roman"/>
        </w:rPr>
        <w:t>调用自己的工程文件，并这里生成结果文件（</w:t>
      </w:r>
      <w:r w:rsidRPr="00ED7AC9">
        <w:rPr>
          <w:rFonts w:ascii="Times New Roman" w:eastAsia="宋体" w:hAnsi="Times New Roman"/>
        </w:rPr>
        <w:t>datafram</w:t>
      </w:r>
      <w:r w:rsidRPr="00ED7AC9">
        <w:rPr>
          <w:rFonts w:ascii="Times New Roman" w:eastAsia="宋体" w:hAnsi="Times New Roman"/>
        </w:rPr>
        <w:t>）</w:t>
      </w:r>
    </w:p>
    <w:p w14:paraId="00080906" w14:textId="77777777" w:rsidR="00ED7AC9" w:rsidRPr="00ED7AC9" w:rsidRDefault="00ED7AC9" w:rsidP="00ED7AC9">
      <w:pPr>
        <w:spacing w:line="276" w:lineRule="auto"/>
        <w:ind w:firstLine="435"/>
        <w:rPr>
          <w:rFonts w:ascii="Times New Roman" w:eastAsia="宋体" w:hAnsi="Times New Roman"/>
        </w:rPr>
      </w:pPr>
      <w:r w:rsidRPr="00ED7AC9">
        <w:rPr>
          <w:rFonts w:ascii="Times New Roman" w:eastAsia="宋体" w:hAnsi="Times New Roman"/>
        </w:rPr>
        <w:t xml:space="preserve">    result = testmodel.model(testpath)</w:t>
      </w:r>
    </w:p>
    <w:p w14:paraId="4F4EDFA1" w14:textId="77777777" w:rsidR="00ED7AC9" w:rsidRPr="00ED7AC9" w:rsidRDefault="00ED7AC9" w:rsidP="00ED7AC9">
      <w:pPr>
        <w:spacing w:line="276" w:lineRule="auto"/>
        <w:ind w:firstLine="435"/>
        <w:rPr>
          <w:rFonts w:ascii="Times New Roman" w:eastAsia="宋体" w:hAnsi="Times New Roman"/>
        </w:rPr>
      </w:pPr>
      <w:r w:rsidRPr="00ED7AC9">
        <w:rPr>
          <w:rFonts w:ascii="Times New Roman" w:eastAsia="宋体" w:hAnsi="Times New Roman"/>
        </w:rPr>
        <w:t xml:space="preserve">    print(result)</w:t>
      </w:r>
    </w:p>
    <w:p w14:paraId="1FE60307" w14:textId="77777777" w:rsidR="00ED7AC9" w:rsidRPr="00ED7AC9" w:rsidRDefault="00ED7AC9" w:rsidP="00ED7AC9">
      <w:pPr>
        <w:spacing w:line="276" w:lineRule="auto"/>
        <w:ind w:firstLine="435"/>
        <w:rPr>
          <w:rFonts w:ascii="Times New Roman" w:eastAsia="宋体" w:hAnsi="Times New Roman"/>
        </w:rPr>
      </w:pPr>
      <w:r w:rsidRPr="00ED7AC9">
        <w:rPr>
          <w:rFonts w:ascii="Times New Roman" w:eastAsia="宋体" w:hAnsi="Times New Roman"/>
        </w:rPr>
        <w:tab/>
        <w:t xml:space="preserve"># </w:t>
      </w:r>
      <w:r w:rsidRPr="00ED7AC9">
        <w:rPr>
          <w:rFonts w:ascii="Times New Roman" w:eastAsia="宋体" w:hAnsi="Times New Roman"/>
        </w:rPr>
        <w:t>注意路径不能更改，</w:t>
      </w:r>
      <w:r w:rsidRPr="00ED7AC9">
        <w:rPr>
          <w:rFonts w:ascii="Times New Roman" w:eastAsia="宋体" w:hAnsi="Times New Roman"/>
        </w:rPr>
        <w:t>index</w:t>
      </w:r>
      <w:r w:rsidRPr="00ED7AC9">
        <w:rPr>
          <w:rFonts w:ascii="Times New Roman" w:eastAsia="宋体" w:hAnsi="Times New Roman"/>
        </w:rPr>
        <w:t>需要设置为</w:t>
      </w:r>
      <w:r w:rsidRPr="00ED7AC9">
        <w:rPr>
          <w:rFonts w:ascii="Times New Roman" w:eastAsia="宋体" w:hAnsi="Times New Roman"/>
        </w:rPr>
        <w:t>None</w:t>
      </w:r>
    </w:p>
    <w:p w14:paraId="560ED4FF" w14:textId="77777777" w:rsidR="00ED7AC9" w:rsidRPr="00ED7AC9" w:rsidRDefault="00ED7AC9" w:rsidP="00ED7AC9">
      <w:pPr>
        <w:spacing w:line="276" w:lineRule="auto"/>
        <w:ind w:firstLine="435"/>
        <w:rPr>
          <w:rFonts w:ascii="Times New Roman" w:eastAsia="宋体" w:hAnsi="Times New Roman"/>
        </w:rPr>
      </w:pPr>
      <w:r w:rsidRPr="00ED7AC9">
        <w:rPr>
          <w:rFonts w:ascii="Times New Roman" w:eastAsia="宋体" w:hAnsi="Times New Roman"/>
        </w:rPr>
        <w:t xml:space="preserve">    result.to_csv(result_folder_path, index=None)</w:t>
      </w:r>
    </w:p>
    <w:p w14:paraId="4C5D4DB4" w14:textId="120E0FFC" w:rsidR="00ED7AC9" w:rsidRDefault="00ED7AC9" w:rsidP="00ED7AC9">
      <w:pPr>
        <w:spacing w:line="276" w:lineRule="auto"/>
        <w:ind w:firstLine="435"/>
        <w:rPr>
          <w:rFonts w:ascii="Times New Roman" w:eastAsia="宋体" w:hAnsi="Times New Roman"/>
        </w:rPr>
      </w:pPr>
      <w:r w:rsidRPr="00ED7AC9">
        <w:rPr>
          <w:rFonts w:ascii="Times New Roman" w:eastAsia="宋体" w:hAnsi="Times New Roman"/>
        </w:rPr>
        <w:tab/>
        <w:t xml:space="preserve">### </w:t>
      </w:r>
      <w:r w:rsidRPr="00ED7AC9">
        <w:rPr>
          <w:rFonts w:ascii="Times New Roman" w:eastAsia="宋体" w:hAnsi="Times New Roman"/>
        </w:rPr>
        <w:t>参考代码结束：输出标准结果文件</w:t>
      </w:r>
    </w:p>
    <w:p w14:paraId="61D1BB1C" w14:textId="310A122D" w:rsidR="00ED7AC9" w:rsidRDefault="00ED7AC9" w:rsidP="00310EC2">
      <w:pPr>
        <w:spacing w:line="276" w:lineRule="auto"/>
        <w:ind w:firstLine="435"/>
        <w:rPr>
          <w:rFonts w:ascii="Times New Roman" w:eastAsia="宋体" w:hAnsi="Times New Roman"/>
        </w:rPr>
      </w:pPr>
    </w:p>
    <w:p w14:paraId="6A68172C" w14:textId="4FE2C58E" w:rsidR="007923CE" w:rsidRDefault="007923CE" w:rsidP="007923CE">
      <w:pPr>
        <w:pStyle w:val="2"/>
        <w:spacing w:line="276" w:lineRule="auto"/>
        <w:rPr>
          <w:rFonts w:ascii="Times New Roman" w:eastAsia="宋体" w:hAnsi="Times New Roman"/>
        </w:rPr>
      </w:pPr>
      <w:bookmarkStart w:id="17" w:name="_Toc23520014"/>
      <w:r>
        <w:rPr>
          <w:rFonts w:ascii="Times New Roman" w:eastAsia="宋体" w:hAnsi="Times New Roman"/>
        </w:rPr>
        <w:t>T</w:t>
      </w:r>
      <w:r>
        <w:rPr>
          <w:rFonts w:ascii="Times New Roman" w:eastAsia="宋体" w:hAnsi="Times New Roman" w:hint="eastAsia"/>
        </w:rPr>
        <w:t>est</w:t>
      </w:r>
      <w:r>
        <w:rPr>
          <w:rFonts w:ascii="Times New Roman" w:eastAsia="宋体" w:hAnsi="Times New Roman"/>
        </w:rPr>
        <w:t>model</w:t>
      </w:r>
      <w:r w:rsidR="0079590A">
        <w:rPr>
          <w:rFonts w:ascii="Times New Roman" w:eastAsia="宋体" w:hAnsi="Times New Roman" w:hint="eastAsia"/>
        </w:rPr>
        <w:t>.</w:t>
      </w:r>
      <w:r>
        <w:rPr>
          <w:rFonts w:ascii="Times New Roman" w:eastAsia="宋体" w:hAnsi="Times New Roman"/>
        </w:rPr>
        <w:t>py</w:t>
      </w:r>
      <w:r>
        <w:rPr>
          <w:rFonts w:ascii="Times New Roman" w:eastAsia="宋体" w:hAnsi="Times New Roman" w:hint="eastAsia"/>
        </w:rPr>
        <w:t>文件</w:t>
      </w:r>
      <w:r>
        <w:rPr>
          <w:rFonts w:ascii="Times New Roman" w:eastAsia="宋体" w:hAnsi="Times New Roman"/>
        </w:rPr>
        <w:t>编辑</w:t>
      </w:r>
      <w:bookmarkEnd w:id="17"/>
    </w:p>
    <w:p w14:paraId="6B34F6C5" w14:textId="6B976CCF" w:rsidR="007923CE" w:rsidRDefault="003B67BD" w:rsidP="005F3E72">
      <w:pPr>
        <w:ind w:firstLine="420"/>
        <w:rPr>
          <w:rFonts w:hint="eastAsia"/>
        </w:rPr>
      </w:pPr>
      <w:r>
        <w:rPr>
          <w:rFonts w:hint="eastAsia"/>
        </w:rPr>
        <w:t>Testmodel.py文件</w:t>
      </w:r>
      <w:r w:rsidR="00DB710E">
        <w:rPr>
          <w:rFonts w:hint="eastAsia"/>
        </w:rPr>
        <w:t>是</w:t>
      </w:r>
      <w:r w:rsidR="00DB710E">
        <w:t>选手的</w:t>
      </w:r>
      <w:r w:rsidR="00DB710E">
        <w:rPr>
          <w:rFonts w:hint="eastAsia"/>
        </w:rPr>
        <w:t>模型</w:t>
      </w:r>
      <w:r w:rsidR="00DB710E">
        <w:t>文件，</w:t>
      </w:r>
      <w:r w:rsidR="00DB710E">
        <w:rPr>
          <w:rFonts w:hint="eastAsia"/>
        </w:rPr>
        <w:t>在run.py文件</w:t>
      </w:r>
      <w:r w:rsidR="00DB710E">
        <w:t>中调用</w:t>
      </w:r>
      <w:r w:rsidR="00DB710E">
        <w:rPr>
          <w:rFonts w:hint="eastAsia"/>
        </w:rPr>
        <w:t>此文件</w:t>
      </w:r>
      <w:r w:rsidR="00DB710E">
        <w:t>用于读取模型并生成结果文件。</w:t>
      </w:r>
    </w:p>
    <w:p w14:paraId="3466773C" w14:textId="77777777" w:rsidR="003B67BD" w:rsidRDefault="003B67BD" w:rsidP="007923CE">
      <w:pPr>
        <w:rPr>
          <w:rFonts w:hint="eastAsia"/>
        </w:rPr>
      </w:pPr>
    </w:p>
    <w:p w14:paraId="0E242F35" w14:textId="77777777" w:rsidR="003B67BD" w:rsidRDefault="003B67BD" w:rsidP="003B67BD">
      <w:r>
        <w:t>import numpy as np</w:t>
      </w:r>
    </w:p>
    <w:p w14:paraId="1D33B602" w14:textId="77777777" w:rsidR="003B67BD" w:rsidRDefault="003B67BD" w:rsidP="003B67BD">
      <w:r>
        <w:t>import pandas as pd</w:t>
      </w:r>
    </w:p>
    <w:p w14:paraId="63DA3594" w14:textId="77777777" w:rsidR="003B67BD" w:rsidRDefault="003B67BD" w:rsidP="003B67BD"/>
    <w:p w14:paraId="45465A36" w14:textId="77777777" w:rsidR="003B67BD" w:rsidRDefault="003B67BD" w:rsidP="003B67BD"/>
    <w:p w14:paraId="36FFB597" w14:textId="77777777" w:rsidR="003B67BD" w:rsidRDefault="003B67BD" w:rsidP="003B67BD">
      <w:r>
        <w:t>def model(testpath):</w:t>
      </w:r>
    </w:p>
    <w:p w14:paraId="0AE631E2" w14:textId="77777777" w:rsidR="003B67BD" w:rsidRDefault="003B67BD" w:rsidP="003B67BD">
      <w:r>
        <w:t xml:space="preserve">    # your model goes here</w:t>
      </w:r>
    </w:p>
    <w:p w14:paraId="3C145E47" w14:textId="77777777" w:rsidR="003B67BD" w:rsidRDefault="003B67BD" w:rsidP="003B67BD">
      <w:r>
        <w:t xml:space="preserve">    # 在这里放入或者读入模型文件</w:t>
      </w:r>
    </w:p>
    <w:p w14:paraId="7471A5F4" w14:textId="77777777" w:rsidR="003B67BD" w:rsidRDefault="003B67BD" w:rsidP="003B67BD">
      <w:r>
        <w:t xml:space="preserve">    pass</w:t>
      </w:r>
    </w:p>
    <w:p w14:paraId="46F86B84" w14:textId="77777777" w:rsidR="003B67BD" w:rsidRDefault="003B67BD" w:rsidP="003B67BD"/>
    <w:p w14:paraId="434173C1" w14:textId="77777777" w:rsidR="003B67BD" w:rsidRDefault="003B67BD" w:rsidP="003B67BD"/>
    <w:p w14:paraId="410293EC" w14:textId="77777777" w:rsidR="003B67BD" w:rsidRDefault="003B67BD" w:rsidP="003B67BD">
      <w:r>
        <w:t xml:space="preserve">    # the format of result-file</w:t>
      </w:r>
    </w:p>
    <w:p w14:paraId="1AF1924A" w14:textId="77777777" w:rsidR="003B67BD" w:rsidRDefault="003B67BD" w:rsidP="003B67BD">
      <w:r>
        <w:t xml:space="preserve">    # 这里可以生成结果文件</w:t>
      </w:r>
    </w:p>
    <w:p w14:paraId="4085D449" w14:textId="77777777" w:rsidR="003B67BD" w:rsidRDefault="003B67BD" w:rsidP="003B67BD">
      <w:r>
        <w:t xml:space="preserve">    ids = [str(x) + ".jpg" for x in range(1, 11)]</w:t>
      </w:r>
    </w:p>
    <w:p w14:paraId="692DBF39" w14:textId="77777777" w:rsidR="003B67BD" w:rsidRDefault="003B67BD" w:rsidP="003B67BD">
      <w:r>
        <w:t xml:space="preserve">    labels = ['test'] * 10</w:t>
      </w:r>
    </w:p>
    <w:p w14:paraId="1B0DCB38" w14:textId="77777777" w:rsidR="003B67BD" w:rsidRDefault="003B67BD" w:rsidP="003B67BD">
      <w:r>
        <w:t xml:space="preserve">    df = pd.DataFrame([ids, labels]).T</w:t>
      </w:r>
    </w:p>
    <w:p w14:paraId="7B39F131" w14:textId="77777777" w:rsidR="003B67BD" w:rsidRDefault="003B67BD" w:rsidP="003B67BD">
      <w:r>
        <w:t xml:space="preserve">    df.columns = ['ID', 'label']</w:t>
      </w:r>
    </w:p>
    <w:p w14:paraId="20FDCF1D" w14:textId="78E6DA6F" w:rsidR="003B67BD" w:rsidRDefault="003B67BD" w:rsidP="003B67BD">
      <w:r>
        <w:t xml:space="preserve">    return df</w:t>
      </w:r>
    </w:p>
    <w:p w14:paraId="2755843D" w14:textId="0E9BF258" w:rsidR="003B67BD" w:rsidRDefault="003B67BD" w:rsidP="007923CE"/>
    <w:p w14:paraId="0FACC428" w14:textId="77777777" w:rsidR="003B67BD" w:rsidRPr="003B67BD" w:rsidRDefault="003B67BD" w:rsidP="007923CE">
      <w:pPr>
        <w:rPr>
          <w:rFonts w:hint="eastAsia"/>
        </w:rPr>
      </w:pPr>
    </w:p>
    <w:p w14:paraId="3989D4FC" w14:textId="77777777" w:rsidR="00481C78" w:rsidRPr="008574D9" w:rsidRDefault="00481C78" w:rsidP="00F202C3">
      <w:pPr>
        <w:pStyle w:val="2"/>
        <w:spacing w:line="276" w:lineRule="auto"/>
        <w:rPr>
          <w:rFonts w:ascii="Times New Roman" w:eastAsia="宋体" w:hAnsi="Times New Roman"/>
        </w:rPr>
      </w:pPr>
      <w:bookmarkStart w:id="18" w:name="_Toc23520015"/>
      <w:r w:rsidRPr="008574D9">
        <w:rPr>
          <w:rFonts w:ascii="Times New Roman" w:eastAsia="宋体" w:hAnsi="Times New Roman" w:hint="eastAsia"/>
        </w:rPr>
        <w:t>创建镜像</w:t>
      </w:r>
      <w:bookmarkEnd w:id="18"/>
    </w:p>
    <w:p w14:paraId="77BC8F1A" w14:textId="77777777" w:rsidR="002951A6" w:rsidRPr="008574D9" w:rsidRDefault="0093509C" w:rsidP="00F202C3">
      <w:pPr>
        <w:spacing w:line="276" w:lineRule="auto"/>
        <w:ind w:firstLine="42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 w:hint="eastAsia"/>
        </w:rPr>
        <w:t>在</w:t>
      </w:r>
      <w:r w:rsidR="00C76585">
        <w:rPr>
          <w:rFonts w:ascii="Times New Roman" w:eastAsia="宋体" w:hAnsi="Times New Roman" w:hint="eastAsia"/>
        </w:rPr>
        <w:t>Dockerfile</w:t>
      </w:r>
      <w:r w:rsidRPr="008574D9">
        <w:rPr>
          <w:rFonts w:ascii="Times New Roman" w:eastAsia="宋体" w:hAnsi="Times New Roman" w:hint="eastAsia"/>
        </w:rPr>
        <w:t>所在目录下打开终端，输入</w:t>
      </w:r>
      <w:r w:rsidR="00242AE4" w:rsidRPr="008574D9">
        <w:rPr>
          <w:rFonts w:ascii="Times New Roman" w:eastAsia="宋体" w:hAnsi="Times New Roman" w:hint="eastAsia"/>
        </w:rPr>
        <w:t>命令</w:t>
      </w:r>
      <w:r w:rsidR="002A2EFB" w:rsidRPr="008574D9">
        <w:rPr>
          <w:rFonts w:ascii="Times New Roman" w:eastAsia="宋体" w:hAnsi="Times New Roman" w:hint="eastAsia"/>
        </w:rPr>
        <w:t>：</w:t>
      </w:r>
    </w:p>
    <w:p w14:paraId="17CAC432" w14:textId="77777777" w:rsidR="0093509C" w:rsidRPr="008574D9" w:rsidRDefault="0093509C" w:rsidP="008D5510">
      <w:pPr>
        <w:spacing w:line="276" w:lineRule="auto"/>
        <w:ind w:firstLineChars="550" w:firstLine="1155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 w:hint="eastAsia"/>
        </w:rPr>
        <w:t>docker</w:t>
      </w:r>
      <w:r w:rsidRPr="008574D9">
        <w:rPr>
          <w:rFonts w:ascii="Times New Roman" w:eastAsia="宋体" w:hAnsi="Times New Roman"/>
        </w:rPr>
        <w:t xml:space="preserve"> build </w:t>
      </w:r>
      <w:r w:rsidRPr="008574D9">
        <w:rPr>
          <w:rFonts w:ascii="Times New Roman" w:eastAsia="宋体" w:hAnsi="Times New Roman" w:hint="eastAsia"/>
        </w:rPr>
        <w:t>-t</w:t>
      </w:r>
      <w:r w:rsidRPr="008574D9">
        <w:rPr>
          <w:rFonts w:ascii="Times New Roman" w:eastAsia="宋体" w:hAnsi="Times New Roman"/>
          <w:i/>
          <w:iCs/>
          <w:color w:val="00B0F0"/>
        </w:rPr>
        <w:t xml:space="preserve"> test_docker</w:t>
      </w:r>
      <w:r w:rsidRPr="008574D9">
        <w:rPr>
          <w:rFonts w:ascii="Times New Roman" w:eastAsia="宋体" w:hAnsi="Times New Roman"/>
        </w:rPr>
        <w:t xml:space="preserve"> .</w:t>
      </w:r>
    </w:p>
    <w:p w14:paraId="58D56D6E" w14:textId="0B204DC3" w:rsidR="0093509C" w:rsidRDefault="007E7833" w:rsidP="00F202C3">
      <w:pPr>
        <w:spacing w:line="276" w:lineRule="auto"/>
        <w:ind w:firstLine="42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 w:hint="eastAsia"/>
        </w:rPr>
        <w:t>其中</w:t>
      </w:r>
      <w:r w:rsidRPr="008574D9">
        <w:rPr>
          <w:rFonts w:ascii="Times New Roman" w:eastAsia="宋体" w:hAnsi="Times New Roman" w:hint="eastAsia"/>
        </w:rPr>
        <w:t>test</w:t>
      </w:r>
      <w:r w:rsidRPr="008574D9">
        <w:rPr>
          <w:rFonts w:ascii="Times New Roman" w:eastAsia="宋体" w:hAnsi="Times New Roman"/>
        </w:rPr>
        <w:t>_docker</w:t>
      </w:r>
      <w:r w:rsidRPr="008574D9">
        <w:rPr>
          <w:rFonts w:ascii="Times New Roman" w:eastAsia="宋体" w:hAnsi="Times New Roman" w:hint="eastAsia"/>
        </w:rPr>
        <w:t>可根据自己喜好命名。</w:t>
      </w:r>
    </w:p>
    <w:p w14:paraId="7153FABE" w14:textId="751CF8E2" w:rsidR="00632325" w:rsidRDefault="00632325" w:rsidP="00632325">
      <w:pPr>
        <w:spacing w:line="276" w:lineRule="auto"/>
        <w:rPr>
          <w:rFonts w:ascii="Times New Roman" w:eastAsia="宋体" w:hAnsi="Times New Roman"/>
        </w:rPr>
      </w:pPr>
    </w:p>
    <w:p w14:paraId="728EF131" w14:textId="77777777" w:rsidR="00632325" w:rsidRPr="008B0EBF" w:rsidRDefault="00632325" w:rsidP="00632325">
      <w:pPr>
        <w:pStyle w:val="2"/>
        <w:numPr>
          <w:ilvl w:val="1"/>
          <w:numId w:val="40"/>
        </w:numPr>
        <w:spacing w:line="276" w:lineRule="auto"/>
        <w:rPr>
          <w:rFonts w:ascii="Times New Roman" w:eastAsia="宋体" w:hAnsi="Times New Roman"/>
        </w:rPr>
      </w:pPr>
      <w:bookmarkStart w:id="19" w:name="_Toc23520016"/>
      <w:r w:rsidRPr="008B0EBF">
        <w:rPr>
          <w:rFonts w:ascii="Times New Roman" w:eastAsia="宋体" w:hAnsi="Times New Roman" w:hint="eastAsia"/>
        </w:rPr>
        <w:lastRenderedPageBreak/>
        <w:t>挂载</w:t>
      </w:r>
      <w:r w:rsidRPr="008B0EBF">
        <w:rPr>
          <w:rFonts w:ascii="Times New Roman" w:eastAsia="宋体" w:hAnsi="Times New Roman"/>
        </w:rPr>
        <w:t>目录</w:t>
      </w:r>
      <w:bookmarkEnd w:id="19"/>
    </w:p>
    <w:p w14:paraId="70C7DB2F" w14:textId="2E83740F" w:rsidR="00632325" w:rsidRDefault="00632325" w:rsidP="00632325">
      <w:pPr>
        <w:ind w:firstLineChars="200" w:firstLine="420"/>
      </w:pPr>
      <w:r>
        <w:rPr>
          <w:rFonts w:hint="eastAsia"/>
        </w:rPr>
        <w:t>我们需要通过挂载目录</w:t>
      </w:r>
      <w:r>
        <w:t>的形式</w:t>
      </w:r>
      <w:r>
        <w:rPr>
          <w:rFonts w:hint="eastAsia"/>
        </w:rPr>
        <w:t>，来</w:t>
      </w:r>
      <w:r w:rsidR="00D022F5">
        <w:rPr>
          <w:rFonts w:hint="eastAsia"/>
        </w:rPr>
        <w:t>读取</w:t>
      </w:r>
      <w:r w:rsidR="003B1279">
        <w:rPr>
          <w:rFonts w:hint="eastAsia"/>
        </w:rPr>
        <w:t>本地</w:t>
      </w:r>
      <w:r w:rsidR="00D022F5">
        <w:rPr>
          <w:rFonts w:hint="eastAsia"/>
        </w:rPr>
        <w:t>数据</w:t>
      </w:r>
      <w:r w:rsidR="0090238B">
        <w:rPr>
          <w:rFonts w:hint="eastAsia"/>
        </w:rPr>
        <w:t>运行</w:t>
      </w:r>
      <w:r>
        <w:rPr>
          <w:rFonts w:hint="eastAsia"/>
        </w:rPr>
        <w:t>。</w:t>
      </w:r>
      <w:r>
        <w:t>选手</w:t>
      </w:r>
      <w:r>
        <w:rPr>
          <w:rFonts w:hint="eastAsia"/>
        </w:rPr>
        <w:t>可以按照</w:t>
      </w:r>
      <w:r>
        <w:t>示例</w:t>
      </w:r>
      <w:r>
        <w:rPr>
          <w:rFonts w:hint="eastAsia"/>
        </w:rPr>
        <w:t>run</w:t>
      </w:r>
      <w:r>
        <w:t>.py</w:t>
      </w:r>
      <w:r>
        <w:rPr>
          <w:rFonts w:hint="eastAsia"/>
        </w:rPr>
        <w:t>文件</w:t>
      </w:r>
      <w:r>
        <w:t>中的</w:t>
      </w:r>
      <w:r>
        <w:rPr>
          <w:rFonts w:hint="eastAsia"/>
        </w:rPr>
        <w:t>路径相应</w:t>
      </w:r>
      <w:r>
        <w:t>在本地创建文件夹，在本地进行测试</w:t>
      </w:r>
      <w:r>
        <w:rPr>
          <w:rFonts w:hint="eastAsia"/>
        </w:rPr>
        <w:t>。</w:t>
      </w:r>
    </w:p>
    <w:p w14:paraId="3E3099FA" w14:textId="77777777" w:rsidR="00632325" w:rsidRDefault="00632325" w:rsidP="00632325">
      <w:pPr>
        <w:ind w:firstLineChars="200" w:firstLine="420"/>
      </w:pPr>
      <w:r>
        <w:rPr>
          <w:rFonts w:hint="eastAsia"/>
        </w:rPr>
        <w:t>需要通过挂载本地的路径，来实现docker的访问，挂载</w:t>
      </w:r>
      <w:r>
        <w:t>命令如下：</w:t>
      </w:r>
    </w:p>
    <w:p w14:paraId="698FE80E" w14:textId="77777777" w:rsidR="00632325" w:rsidRDefault="00632325" w:rsidP="00632325">
      <w:pPr>
        <w:ind w:left="420" w:firstLineChars="200" w:firstLine="420"/>
        <w:rPr>
          <w:rFonts w:hint="eastAsia"/>
        </w:rPr>
      </w:pPr>
      <w:r>
        <w:rPr>
          <w:rFonts w:hint="eastAsia"/>
        </w:rPr>
        <w:t xml:space="preserve">映射命令 </w:t>
      </w:r>
      <w:r>
        <w:t xml:space="preserve">  -v </w:t>
      </w:r>
      <w:r>
        <w:rPr>
          <w:rFonts w:hint="eastAsia"/>
        </w:rPr>
        <w:t>本地路径:docker路径</w:t>
      </w:r>
    </w:p>
    <w:p w14:paraId="50C651ED" w14:textId="77777777" w:rsidR="00632325" w:rsidRDefault="00632325" w:rsidP="00632325">
      <w:pPr>
        <w:ind w:firstLineChars="200" w:firstLine="420"/>
      </w:pPr>
      <w:r>
        <w:rPr>
          <w:rFonts w:hint="eastAsia"/>
        </w:rPr>
        <w:t>具体命令</w:t>
      </w:r>
      <w:r>
        <w:t>如下：</w:t>
      </w:r>
    </w:p>
    <w:p w14:paraId="6341E011" w14:textId="77777777" w:rsidR="00632325" w:rsidRDefault="00632325" w:rsidP="00632325">
      <w:pPr>
        <w:ind w:firstLineChars="200" w:firstLine="420"/>
      </w:pPr>
      <w:r>
        <w:tab/>
      </w:r>
      <w:r>
        <w:rPr>
          <w:rFonts w:hint="eastAsia"/>
        </w:rPr>
        <w:t>docker</w:t>
      </w:r>
      <w:r>
        <w:t xml:space="preserve"> run -it -v /mnt/shareFiles/finalTest:/home/data user9 /bin/bash</w:t>
      </w:r>
    </w:p>
    <w:p w14:paraId="713DC663" w14:textId="77777777" w:rsidR="00632325" w:rsidRDefault="00632325" w:rsidP="00632325">
      <w:pPr>
        <w:ind w:firstLineChars="200" w:firstLine="420"/>
      </w:pPr>
      <w:r>
        <w:rPr>
          <w:rFonts w:hint="eastAsia"/>
        </w:rPr>
        <w:t>上面</w:t>
      </w:r>
      <w:r>
        <w:t>命令实现</w:t>
      </w:r>
      <w:r>
        <w:rPr>
          <w:rFonts w:hint="eastAsia"/>
        </w:rPr>
        <w:t>功能就是，将本地路径</w:t>
      </w:r>
      <w:r>
        <w:t>/mnt/shareFiles/finalTest</w:t>
      </w:r>
      <w:r>
        <w:rPr>
          <w:rFonts w:hint="eastAsia"/>
        </w:rPr>
        <w:t>下的内容，映射到</w:t>
      </w:r>
      <w:r>
        <w:t>/home/data</w:t>
      </w:r>
      <w:r>
        <w:rPr>
          <w:rFonts w:hint="eastAsia"/>
        </w:rPr>
        <w:t>下，如果docker中不存在此文件夹，则新创建一个。</w:t>
      </w:r>
    </w:p>
    <w:p w14:paraId="7384EF8F" w14:textId="68304899" w:rsidR="00632325" w:rsidRPr="00632325" w:rsidRDefault="00632325" w:rsidP="00632325">
      <w:pPr>
        <w:spacing w:line="276" w:lineRule="auto"/>
        <w:jc w:val="center"/>
        <w:rPr>
          <w:rFonts w:ascii="Times New Roman" w:eastAsia="宋体" w:hAnsi="Times New Roman" w:hint="eastAsia"/>
        </w:rPr>
      </w:pPr>
      <w:r>
        <w:rPr>
          <w:noProof/>
        </w:rPr>
        <w:drawing>
          <wp:inline distT="0" distB="0" distL="0" distR="0" wp14:anchorId="1F5E036E" wp14:editId="74B65160">
            <wp:extent cx="5274310" cy="24923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408CE" w14:textId="22DE351D" w:rsidR="008A523E" w:rsidRPr="008574D9" w:rsidRDefault="00344414" w:rsidP="00F202C3">
      <w:pPr>
        <w:pStyle w:val="2"/>
        <w:spacing w:line="276" w:lineRule="auto"/>
        <w:rPr>
          <w:rFonts w:ascii="Times New Roman" w:eastAsia="宋体" w:hAnsi="Times New Roman"/>
        </w:rPr>
      </w:pPr>
      <w:bookmarkStart w:id="20" w:name="_Toc23520017"/>
      <w:r>
        <w:rPr>
          <w:rFonts w:ascii="Times New Roman" w:eastAsia="宋体" w:hAnsi="Times New Roman" w:hint="eastAsia"/>
        </w:rPr>
        <w:t>★封装</w:t>
      </w:r>
      <w:r w:rsidR="008A523E" w:rsidRPr="008574D9">
        <w:rPr>
          <w:rFonts w:ascii="Times New Roman" w:eastAsia="宋体" w:hAnsi="Times New Roman" w:hint="eastAsia"/>
        </w:rPr>
        <w:t>镜像★</w:t>
      </w:r>
      <w:bookmarkEnd w:id="20"/>
    </w:p>
    <w:p w14:paraId="16ECECE5" w14:textId="77777777" w:rsidR="00D15CCA" w:rsidRPr="008574D9" w:rsidRDefault="007E67CA" w:rsidP="00F202C3">
      <w:pPr>
        <w:spacing w:line="276" w:lineRule="auto"/>
        <w:ind w:firstLineChars="200" w:firstLine="42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 w:hint="eastAsia"/>
        </w:rPr>
        <w:t>用一个命令，就可以简单解决。</w:t>
      </w:r>
    </w:p>
    <w:p w14:paraId="1A48C3F7" w14:textId="77777777" w:rsidR="008A523E" w:rsidRPr="008574D9" w:rsidRDefault="007E67CA" w:rsidP="00F202C3">
      <w:pPr>
        <w:spacing w:line="276" w:lineRule="auto"/>
        <w:ind w:firstLineChars="600" w:firstLine="1260"/>
        <w:rPr>
          <w:rFonts w:ascii="Times New Roman" w:eastAsia="宋体" w:hAnsi="Times New Roman"/>
          <w:i/>
          <w:iCs/>
          <w:color w:val="00B0F0"/>
        </w:rPr>
      </w:pPr>
      <w:r w:rsidRPr="008574D9">
        <w:rPr>
          <w:rFonts w:ascii="Times New Roman" w:eastAsia="宋体" w:hAnsi="Times New Roman"/>
        </w:rPr>
        <w:t xml:space="preserve">docker save </w:t>
      </w:r>
      <w:r w:rsidRPr="008574D9">
        <w:rPr>
          <w:rFonts w:ascii="Times New Roman" w:eastAsia="宋体" w:hAnsi="Times New Roman"/>
          <w:i/>
          <w:iCs/>
          <w:color w:val="00B0F0"/>
        </w:rPr>
        <w:t>test</w:t>
      </w:r>
      <w:r w:rsidR="00C2403E" w:rsidRPr="008574D9">
        <w:rPr>
          <w:rFonts w:ascii="Times New Roman" w:eastAsia="宋体" w:hAnsi="Times New Roman"/>
          <w:i/>
          <w:iCs/>
          <w:color w:val="00B0F0"/>
        </w:rPr>
        <w:t>_docker</w:t>
      </w:r>
      <w:r w:rsidRPr="008574D9">
        <w:rPr>
          <w:rFonts w:ascii="Times New Roman" w:eastAsia="宋体" w:hAnsi="Times New Roman"/>
          <w:i/>
          <w:iCs/>
          <w:color w:val="00B0F0"/>
        </w:rPr>
        <w:t>:latest</w:t>
      </w:r>
      <w:r w:rsidRPr="008574D9">
        <w:rPr>
          <w:rFonts w:ascii="Times New Roman" w:eastAsia="宋体" w:hAnsi="Times New Roman"/>
        </w:rPr>
        <w:t xml:space="preserve"> | gzip &gt; </w:t>
      </w:r>
      <w:r w:rsidRPr="008574D9">
        <w:rPr>
          <w:rFonts w:ascii="Times New Roman" w:eastAsia="宋体" w:hAnsi="Times New Roman"/>
          <w:i/>
          <w:iCs/>
          <w:color w:val="00B0F0"/>
        </w:rPr>
        <w:t>test_</w:t>
      </w:r>
      <w:r w:rsidR="00C2403E" w:rsidRPr="008574D9">
        <w:rPr>
          <w:rFonts w:ascii="Times New Roman" w:eastAsia="宋体" w:hAnsi="Times New Roman" w:hint="eastAsia"/>
          <w:i/>
          <w:iCs/>
          <w:color w:val="00B0F0"/>
        </w:rPr>
        <w:t>docker</w:t>
      </w:r>
      <w:r w:rsidR="00C2403E" w:rsidRPr="008574D9">
        <w:rPr>
          <w:rFonts w:ascii="Times New Roman" w:eastAsia="宋体" w:hAnsi="Times New Roman"/>
          <w:i/>
          <w:iCs/>
          <w:color w:val="00B0F0"/>
        </w:rPr>
        <w:t>_</w:t>
      </w:r>
      <w:r w:rsidRPr="008574D9">
        <w:rPr>
          <w:rFonts w:ascii="Times New Roman" w:eastAsia="宋体" w:hAnsi="Times New Roman"/>
          <w:i/>
          <w:iCs/>
          <w:color w:val="00B0F0"/>
        </w:rPr>
        <w:t>today.tar.gz</w:t>
      </w:r>
    </w:p>
    <w:p w14:paraId="7492AC1A" w14:textId="77777777" w:rsidR="007558D7" w:rsidRPr="008574D9" w:rsidRDefault="00481C78" w:rsidP="00F202C3">
      <w:pPr>
        <w:spacing w:line="276" w:lineRule="auto"/>
        <w:ind w:firstLineChars="200" w:firstLine="42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 w:hint="eastAsia"/>
        </w:rPr>
        <w:t>其中蓝色、斜体的部分，需要替换为自己的文件名。</w:t>
      </w:r>
    </w:p>
    <w:p w14:paraId="39E14553" w14:textId="77777777" w:rsidR="00E3538A" w:rsidRPr="008574D9" w:rsidRDefault="00481C78" w:rsidP="00F202C3">
      <w:pPr>
        <w:pStyle w:val="a8"/>
        <w:numPr>
          <w:ilvl w:val="0"/>
          <w:numId w:val="37"/>
        </w:numPr>
        <w:spacing w:line="276" w:lineRule="auto"/>
        <w:ind w:firstLineChars="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/>
        </w:rPr>
        <w:t>test_docker:latest</w:t>
      </w:r>
      <w:r w:rsidR="00912AB4" w:rsidRPr="008574D9">
        <w:rPr>
          <w:rFonts w:ascii="Times New Roman" w:eastAsia="宋体" w:hAnsi="Times New Roman" w:hint="eastAsia"/>
        </w:rPr>
        <w:t>的含义</w:t>
      </w:r>
    </w:p>
    <w:p w14:paraId="122D5FF1" w14:textId="77777777" w:rsidR="00E3538A" w:rsidRPr="008574D9" w:rsidRDefault="00481C78" w:rsidP="00F202C3">
      <w:pPr>
        <w:pStyle w:val="a8"/>
        <w:numPr>
          <w:ilvl w:val="1"/>
          <w:numId w:val="37"/>
        </w:numPr>
        <w:spacing w:line="276" w:lineRule="auto"/>
        <w:ind w:firstLineChars="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 w:hint="eastAsia"/>
        </w:rPr>
        <w:t>test</w:t>
      </w:r>
      <w:r w:rsidRPr="008574D9">
        <w:rPr>
          <w:rFonts w:ascii="Times New Roman" w:eastAsia="宋体" w:hAnsi="Times New Roman"/>
        </w:rPr>
        <w:t>_docker</w:t>
      </w:r>
      <w:r w:rsidRPr="008574D9">
        <w:rPr>
          <w:rFonts w:ascii="Times New Roman" w:eastAsia="宋体" w:hAnsi="Times New Roman" w:hint="eastAsia"/>
        </w:rPr>
        <w:t>，为自己在</w:t>
      </w:r>
      <w:r w:rsidR="00F41617" w:rsidRPr="008574D9">
        <w:rPr>
          <w:rFonts w:ascii="Times New Roman" w:eastAsia="宋体" w:hAnsi="Times New Roman" w:hint="eastAsia"/>
        </w:rPr>
        <w:t>3.</w:t>
      </w:r>
      <w:r w:rsidR="00F41617" w:rsidRPr="008574D9">
        <w:rPr>
          <w:rFonts w:ascii="Times New Roman" w:eastAsia="宋体" w:hAnsi="Times New Roman"/>
        </w:rPr>
        <w:t>4</w:t>
      </w:r>
      <w:r w:rsidR="002A3632" w:rsidRPr="008574D9">
        <w:rPr>
          <w:rFonts w:ascii="Times New Roman" w:eastAsia="宋体" w:hAnsi="Times New Roman" w:hint="eastAsia"/>
        </w:rPr>
        <w:t>章节</w:t>
      </w:r>
      <w:r w:rsidR="00F41617" w:rsidRPr="008574D9">
        <w:rPr>
          <w:rFonts w:ascii="Times New Roman" w:eastAsia="宋体" w:hAnsi="Times New Roman" w:hint="eastAsia"/>
        </w:rPr>
        <w:t>中创建的镜像名</w:t>
      </w:r>
      <w:r w:rsidR="00912AB4" w:rsidRPr="008574D9">
        <w:rPr>
          <w:rFonts w:ascii="Times New Roman" w:eastAsia="宋体" w:hAnsi="Times New Roman" w:hint="eastAsia"/>
        </w:rPr>
        <w:t>；</w:t>
      </w:r>
    </w:p>
    <w:p w14:paraId="71C64B68" w14:textId="77777777" w:rsidR="00481C78" w:rsidRPr="008574D9" w:rsidRDefault="00912AB4" w:rsidP="00F202C3">
      <w:pPr>
        <w:pStyle w:val="a8"/>
        <w:numPr>
          <w:ilvl w:val="1"/>
          <w:numId w:val="37"/>
        </w:numPr>
        <w:spacing w:line="276" w:lineRule="auto"/>
        <w:ind w:firstLineChars="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 w:hint="eastAsia"/>
        </w:rPr>
        <w:t>latest</w:t>
      </w:r>
      <w:r w:rsidRPr="008574D9">
        <w:rPr>
          <w:rFonts w:ascii="Times New Roman" w:eastAsia="宋体" w:hAnsi="Times New Roman" w:hint="eastAsia"/>
        </w:rPr>
        <w:t>为该镜像默认的标签。（此处我们不讲解标签方面的知识）</w:t>
      </w:r>
    </w:p>
    <w:p w14:paraId="5F47D116" w14:textId="77777777" w:rsidR="00882037" w:rsidRPr="008574D9" w:rsidRDefault="0032054B" w:rsidP="00F202C3">
      <w:pPr>
        <w:pStyle w:val="a8"/>
        <w:numPr>
          <w:ilvl w:val="0"/>
          <w:numId w:val="37"/>
        </w:numPr>
        <w:spacing w:line="276" w:lineRule="auto"/>
        <w:ind w:firstLineChars="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 w:hint="eastAsia"/>
        </w:rPr>
        <w:t>test</w:t>
      </w:r>
      <w:r w:rsidRPr="008574D9">
        <w:rPr>
          <w:rFonts w:ascii="Times New Roman" w:eastAsia="宋体" w:hAnsi="Times New Roman"/>
        </w:rPr>
        <w:t>_docker_today</w:t>
      </w:r>
      <w:r w:rsidR="00682F23" w:rsidRPr="008574D9">
        <w:rPr>
          <w:rFonts w:ascii="Times New Roman" w:eastAsia="宋体" w:hAnsi="Times New Roman" w:hint="eastAsia"/>
        </w:rPr>
        <w:t>为自定义的名字。此处也可指定路径，若不指定路径，则为终端（</w:t>
      </w:r>
      <w:r w:rsidR="00682F23" w:rsidRPr="008574D9">
        <w:rPr>
          <w:rFonts w:ascii="Times New Roman" w:eastAsia="宋体" w:hAnsi="Times New Roman" w:hint="eastAsia"/>
        </w:rPr>
        <w:t>terminal</w:t>
      </w:r>
      <w:r w:rsidR="00682F23" w:rsidRPr="008574D9">
        <w:rPr>
          <w:rFonts w:ascii="Times New Roman" w:eastAsia="宋体" w:hAnsi="Times New Roman" w:hint="eastAsia"/>
        </w:rPr>
        <w:t>）当前</w:t>
      </w:r>
      <w:r w:rsidR="003E107C" w:rsidRPr="008574D9">
        <w:rPr>
          <w:rFonts w:ascii="Times New Roman" w:eastAsia="宋体" w:hAnsi="Times New Roman" w:hint="eastAsia"/>
        </w:rPr>
        <w:t>显示的</w:t>
      </w:r>
      <w:r w:rsidR="00682F23" w:rsidRPr="008574D9">
        <w:rPr>
          <w:rFonts w:ascii="Times New Roman" w:eastAsia="宋体" w:hAnsi="Times New Roman" w:hint="eastAsia"/>
        </w:rPr>
        <w:t>路径</w:t>
      </w:r>
      <w:r w:rsidR="003E107C" w:rsidRPr="008574D9">
        <w:rPr>
          <w:rFonts w:ascii="Times New Roman" w:eastAsia="宋体" w:hAnsi="Times New Roman" w:hint="eastAsia"/>
        </w:rPr>
        <w:t>。</w:t>
      </w:r>
    </w:p>
    <w:p w14:paraId="612D2004" w14:textId="77777777" w:rsidR="00882037" w:rsidRPr="008574D9" w:rsidRDefault="00882037" w:rsidP="00F202C3">
      <w:pPr>
        <w:spacing w:line="276" w:lineRule="auto"/>
        <w:ind w:left="420"/>
        <w:rPr>
          <w:rFonts w:ascii="Times New Roman" w:eastAsia="宋体" w:hAnsi="Times New Roman"/>
        </w:rPr>
      </w:pPr>
    </w:p>
    <w:p w14:paraId="38CB2573" w14:textId="68390556" w:rsidR="00283969" w:rsidRPr="008574D9" w:rsidRDefault="00FF6348" w:rsidP="00F202C3">
      <w:pPr>
        <w:spacing w:line="276" w:lineRule="auto"/>
        <w:ind w:left="420"/>
        <w:rPr>
          <w:rFonts w:ascii="Times New Roman" w:eastAsia="宋体" w:hAnsi="Times New Roman"/>
        </w:rPr>
      </w:pPr>
      <w:r>
        <w:rPr>
          <w:rFonts w:hint="eastAsia"/>
          <w:noProof/>
        </w:rPr>
        <w:t>最后</w:t>
      </w:r>
      <w:r>
        <w:rPr>
          <w:noProof/>
        </w:rPr>
        <w:t>将生成的结果文件提交即可</w:t>
      </w:r>
      <w:r w:rsidR="00924E5B">
        <w:rPr>
          <w:rFonts w:hint="eastAsia"/>
          <w:noProof/>
        </w:rPr>
        <w:t>。</w:t>
      </w:r>
    </w:p>
    <w:p w14:paraId="64687289" w14:textId="77777777" w:rsidR="008A30FD" w:rsidRDefault="008A30FD" w:rsidP="008A30FD"/>
    <w:p w14:paraId="15FECFBC" w14:textId="77777777" w:rsidR="008A30FD" w:rsidRPr="008574D9" w:rsidRDefault="00C473AC" w:rsidP="008A30FD">
      <w:pPr>
        <w:pStyle w:val="1"/>
        <w:spacing w:line="276" w:lineRule="auto"/>
        <w:rPr>
          <w:rFonts w:ascii="Times New Roman" w:hAnsi="Times New Roman"/>
        </w:rPr>
      </w:pPr>
      <w:bookmarkStart w:id="21" w:name="_Toc23520018"/>
      <w:r>
        <w:rPr>
          <w:rFonts w:ascii="Times New Roman" w:hAnsi="Times New Roman" w:hint="eastAsia"/>
        </w:rPr>
        <w:lastRenderedPageBreak/>
        <w:t>使用与建议</w:t>
      </w:r>
      <w:bookmarkEnd w:id="21"/>
    </w:p>
    <w:p w14:paraId="6B740A3A" w14:textId="77777777" w:rsidR="008A30FD" w:rsidRDefault="00EB262C" w:rsidP="00EB262C">
      <w:pPr>
        <w:ind w:firstLineChars="200" w:firstLine="420"/>
      </w:pPr>
      <w:r>
        <w:rPr>
          <w:rFonts w:hint="eastAsia"/>
        </w:rPr>
        <w:t>欢迎大家转发、传阅。</w:t>
      </w:r>
    </w:p>
    <w:p w14:paraId="5DB95658" w14:textId="77777777" w:rsidR="00EB262C" w:rsidRDefault="00EB262C" w:rsidP="002C1801">
      <w:pPr>
        <w:ind w:firstLine="420"/>
      </w:pPr>
      <w:r>
        <w:rPr>
          <w:rFonts w:hint="eastAsia"/>
        </w:rPr>
        <w:t>有任何建议，可发送至</w:t>
      </w:r>
      <w:r w:rsidR="00EF31BA">
        <w:rPr>
          <w:rFonts w:hint="eastAsia"/>
        </w:rPr>
        <w:t xml:space="preserve">邮箱 </w:t>
      </w:r>
      <w:r w:rsidR="00F665BD" w:rsidRPr="00F665BD">
        <w:t>competition@datacastle.cn</w:t>
      </w:r>
      <w:r w:rsidR="00F665BD">
        <w:t xml:space="preserve"> </w:t>
      </w:r>
    </w:p>
    <w:p w14:paraId="2A3250CD" w14:textId="77777777" w:rsidR="002C1801" w:rsidRPr="002C1801" w:rsidRDefault="002C1801" w:rsidP="002C1801">
      <w:pPr>
        <w:ind w:firstLine="420"/>
      </w:pPr>
    </w:p>
    <w:sectPr w:rsidR="002C1801" w:rsidRPr="002C1801" w:rsidSect="00DF3F1D">
      <w:headerReference w:type="even" r:id="rId24"/>
      <w:headerReference w:type="default" r:id="rId25"/>
      <w:footerReference w:type="default" r:id="rId26"/>
      <w:headerReference w:type="first" r:id="rId27"/>
      <w:pgSz w:w="11906" w:h="16838"/>
      <w:pgMar w:top="1440" w:right="1080" w:bottom="1440" w:left="108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901A7BD" w14:textId="77777777" w:rsidR="00F97CE8" w:rsidRDefault="00F97CE8" w:rsidP="00F9135F">
      <w:r>
        <w:separator/>
      </w:r>
    </w:p>
  </w:endnote>
  <w:endnote w:type="continuationSeparator" w:id="0">
    <w:p w14:paraId="15DB81B7" w14:textId="77777777" w:rsidR="00F97CE8" w:rsidRDefault="00F97CE8" w:rsidP="00F913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40980577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14:paraId="5BBF0E87" w14:textId="2289E79D" w:rsidR="0014741A" w:rsidRDefault="002214D2" w:rsidP="00A65659">
            <w:pPr>
              <w:pStyle w:val="ab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D3771B"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D3771B">
              <w:rPr>
                <w:b/>
                <w:bCs/>
                <w:noProof/>
              </w:rPr>
              <w:t>12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2BEF97F" w14:textId="77777777" w:rsidR="00F97CE8" w:rsidRDefault="00F97CE8" w:rsidP="00F9135F">
      <w:r>
        <w:separator/>
      </w:r>
    </w:p>
  </w:footnote>
  <w:footnote w:type="continuationSeparator" w:id="0">
    <w:p w14:paraId="4AEB6969" w14:textId="77777777" w:rsidR="00F97CE8" w:rsidRDefault="00F97CE8" w:rsidP="00F9135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E933BC8" w14:textId="77777777" w:rsidR="00A331F8" w:rsidRDefault="00F97CE8">
    <w:pPr>
      <w:pStyle w:val="a9"/>
    </w:pPr>
    <w:r>
      <w:rPr>
        <w:noProof/>
      </w:rPr>
      <w:pict w14:anchorId="10479572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236620641" o:spid="_x0000_s2050" type="#_x0000_t136" style="position:absolute;left:0;text-align:left;margin-left:0;margin-top:0;width:614.65pt;height:72.3pt;rotation:315;z-index:-251653120;mso-position-horizontal:center;mso-position-horizontal-relative:margin;mso-position-vertical:center;mso-position-vertical-relative:margin" o:allowincell="f" fillcolor="#deeaf6 [664]" stroked="f">
          <v:textpath style="font-family:&quot;等线&quot;;font-size:1pt" string="DataCastle数据城堡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71AA657" w14:textId="77777777" w:rsidR="00A331F8" w:rsidRDefault="00EA77D7" w:rsidP="00A331F8">
    <w:pPr>
      <w:pStyle w:val="a9"/>
      <w:jc w:val="right"/>
    </w:pPr>
    <w:r>
      <w:rPr>
        <w:noProof/>
      </w:rPr>
      <w:drawing>
        <wp:anchor distT="0" distB="0" distL="114300" distR="114300" simplePos="0" relativeHeight="251667456" behindDoc="0" locked="0" layoutInCell="1" allowOverlap="1" wp14:anchorId="253CFF9F" wp14:editId="30273BFF">
          <wp:simplePos x="0" y="0"/>
          <wp:positionH relativeFrom="column">
            <wp:posOffset>0</wp:posOffset>
          </wp:positionH>
          <wp:positionV relativeFrom="paragraph">
            <wp:posOffset>-50536</wp:posOffset>
          </wp:positionV>
          <wp:extent cx="1516380" cy="394335"/>
          <wp:effectExtent l="0" t="0" r="7620" b="0"/>
          <wp:wrapNone/>
          <wp:docPr id="130" name="图片 1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0" name="图片 130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1413"/>
                  <a:stretch>
                    <a:fillRect/>
                  </a:stretch>
                </pic:blipFill>
                <pic:spPr>
                  <a:xfrm>
                    <a:off x="0" y="0"/>
                    <a:ext cx="1516380" cy="3943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F97CE8">
      <w:rPr>
        <w:noProof/>
      </w:rPr>
      <w:pict w14:anchorId="6C35792E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236620642" o:spid="_x0000_s2051" type="#_x0000_t136" style="position:absolute;left:0;text-align:left;margin-left:0;margin-top:0;width:614.65pt;height:72.3pt;rotation:315;z-index:-251651072;mso-position-horizontal:center;mso-position-horizontal-relative:margin;mso-position-vertical:center;mso-position-vertical-relative:margin" o:allowincell="f" fillcolor="#deeaf6 [664]" stroked="f">
          <v:textpath style="font-family:&quot;等线&quot;;font-size:1pt" string="DataCastle数据城堡"/>
          <w10:wrap anchorx="margin" anchory="margin"/>
        </v:shape>
      </w:pict>
    </w:r>
    <w:r w:rsidR="00A331F8" w:rsidRPr="00316B43">
      <w:rPr>
        <w:rFonts w:hint="eastAsia"/>
        <w:sz w:val="32"/>
      </w:rPr>
      <w:t>数据城堡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A1AF3E6" w14:textId="77777777" w:rsidR="00A331F8" w:rsidRDefault="00F97CE8">
    <w:pPr>
      <w:pStyle w:val="a9"/>
    </w:pPr>
    <w:r>
      <w:rPr>
        <w:noProof/>
      </w:rPr>
      <w:pict w14:anchorId="5A76C7D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236620640" o:spid="_x0000_s2049" type="#_x0000_t136" style="position:absolute;left:0;text-align:left;margin-left:0;margin-top:0;width:614.65pt;height:72.3pt;rotation:315;z-index:-251655168;mso-position-horizontal:center;mso-position-horizontal-relative:margin;mso-position-vertical:center;mso-position-vertical-relative:margin" o:allowincell="f" fillcolor="#deeaf6 [664]" stroked="f">
          <v:textpath style="font-family:&quot;等线&quot;;font-size:1pt" string="DataCastle数据城堡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1B209B"/>
    <w:multiLevelType w:val="hybridMultilevel"/>
    <w:tmpl w:val="6A247F4C"/>
    <w:lvl w:ilvl="0" w:tplc="4D80A77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5A36B9A"/>
    <w:multiLevelType w:val="multilevel"/>
    <w:tmpl w:val="A8E250B6"/>
    <w:styleLink w:val="a"/>
    <w:lvl w:ilvl="0">
      <w:start w:val="1"/>
      <w:numFmt w:val="chineseCountingThousand"/>
      <w:pStyle w:val="1"/>
      <w:suff w:val="space"/>
      <w:lvlText w:val="%1、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" w15:restartNumberingAfterBreak="0">
    <w:nsid w:val="0C6106E1"/>
    <w:multiLevelType w:val="hybridMultilevel"/>
    <w:tmpl w:val="01FEC246"/>
    <w:lvl w:ilvl="0" w:tplc="FE18695A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3F43A9B"/>
    <w:multiLevelType w:val="hybridMultilevel"/>
    <w:tmpl w:val="0A969200"/>
    <w:lvl w:ilvl="0" w:tplc="FE18695A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5051AC8"/>
    <w:multiLevelType w:val="hybridMultilevel"/>
    <w:tmpl w:val="CB4CC42E"/>
    <w:lvl w:ilvl="0" w:tplc="54A0124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3035DC3"/>
    <w:multiLevelType w:val="hybridMultilevel"/>
    <w:tmpl w:val="E5046B34"/>
    <w:lvl w:ilvl="0" w:tplc="24121E9E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27E8196B"/>
    <w:multiLevelType w:val="hybridMultilevel"/>
    <w:tmpl w:val="C988FA32"/>
    <w:lvl w:ilvl="0" w:tplc="A4E69436">
      <w:start w:val="1"/>
      <w:numFmt w:val="decimal"/>
      <w:lvlText w:val="(%1)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299444EA"/>
    <w:multiLevelType w:val="hybridMultilevel"/>
    <w:tmpl w:val="C988FA32"/>
    <w:lvl w:ilvl="0" w:tplc="A4E69436">
      <w:start w:val="1"/>
      <w:numFmt w:val="decimal"/>
      <w:lvlText w:val="(%1)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2C1C5ACD"/>
    <w:multiLevelType w:val="multilevel"/>
    <w:tmpl w:val="219CE50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31A12712"/>
    <w:multiLevelType w:val="multilevel"/>
    <w:tmpl w:val="A8E250B6"/>
    <w:numStyleLink w:val="a"/>
  </w:abstractNum>
  <w:abstractNum w:abstractNumId="10" w15:restartNumberingAfterBreak="0">
    <w:nsid w:val="339B7C4B"/>
    <w:multiLevelType w:val="hybridMultilevel"/>
    <w:tmpl w:val="5DC85F7C"/>
    <w:lvl w:ilvl="0" w:tplc="FE18695A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37700981"/>
    <w:multiLevelType w:val="hybridMultilevel"/>
    <w:tmpl w:val="2CEA5A74"/>
    <w:lvl w:ilvl="0" w:tplc="DC80AFF2">
      <w:start w:val="1"/>
      <w:numFmt w:val="chineseCountingThousand"/>
      <w:pStyle w:val="a0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EBF6F28"/>
    <w:multiLevelType w:val="hybridMultilevel"/>
    <w:tmpl w:val="6636AA3E"/>
    <w:lvl w:ilvl="0" w:tplc="CC4E52C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2D0646D"/>
    <w:multiLevelType w:val="multilevel"/>
    <w:tmpl w:val="A8E250B6"/>
    <w:numStyleLink w:val="a"/>
  </w:abstractNum>
  <w:abstractNum w:abstractNumId="14" w15:restartNumberingAfterBreak="0">
    <w:nsid w:val="461F674E"/>
    <w:multiLevelType w:val="hybridMultilevel"/>
    <w:tmpl w:val="EA5EDFFA"/>
    <w:lvl w:ilvl="0" w:tplc="2514B5FA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496E32FA"/>
    <w:multiLevelType w:val="hybridMultilevel"/>
    <w:tmpl w:val="C02E4BDC"/>
    <w:lvl w:ilvl="0" w:tplc="DEA6265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9CC5AE3"/>
    <w:multiLevelType w:val="hybridMultilevel"/>
    <w:tmpl w:val="F26A6AEC"/>
    <w:lvl w:ilvl="0" w:tplc="FE18695A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541E3C1E"/>
    <w:multiLevelType w:val="hybridMultilevel"/>
    <w:tmpl w:val="0BDE932E"/>
    <w:lvl w:ilvl="0" w:tplc="DE16B624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59E97817"/>
    <w:multiLevelType w:val="hybridMultilevel"/>
    <w:tmpl w:val="D1E25DFE"/>
    <w:lvl w:ilvl="0" w:tplc="A4E69436">
      <w:start w:val="1"/>
      <w:numFmt w:val="decimal"/>
      <w:lvlText w:val="(%1)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5C2B27E1"/>
    <w:multiLevelType w:val="hybridMultilevel"/>
    <w:tmpl w:val="4EBCED42"/>
    <w:lvl w:ilvl="0" w:tplc="92EAAD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80C57E4"/>
    <w:multiLevelType w:val="hybridMultilevel"/>
    <w:tmpl w:val="CCC8B0A4"/>
    <w:lvl w:ilvl="0" w:tplc="FE18695A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6BCA6208"/>
    <w:multiLevelType w:val="hybridMultilevel"/>
    <w:tmpl w:val="0A969200"/>
    <w:lvl w:ilvl="0" w:tplc="FE18695A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6C1A7D2A"/>
    <w:multiLevelType w:val="hybridMultilevel"/>
    <w:tmpl w:val="6884F584"/>
    <w:lvl w:ilvl="0" w:tplc="06F8BBCA">
      <w:start w:val="1"/>
      <w:numFmt w:val="lowerLetter"/>
      <w:lvlText w:val="(%1)"/>
      <w:lvlJc w:val="left"/>
      <w:pPr>
        <w:ind w:left="78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7C7600DD"/>
    <w:multiLevelType w:val="multilevel"/>
    <w:tmpl w:val="A8E250B6"/>
    <w:numStyleLink w:val="a"/>
  </w:abstractNum>
  <w:num w:numId="1">
    <w:abstractNumId w:val="11"/>
  </w:num>
  <w:num w:numId="2">
    <w:abstractNumId w:val="11"/>
  </w:num>
  <w:num w:numId="3">
    <w:abstractNumId w:val="11"/>
  </w:num>
  <w:num w:numId="4">
    <w:abstractNumId w:val="1"/>
  </w:num>
  <w:num w:numId="5">
    <w:abstractNumId w:val="1"/>
  </w:num>
  <w:num w:numId="6">
    <w:abstractNumId w:val="1"/>
  </w:num>
  <w:num w:numId="7">
    <w:abstractNumId w:val="23"/>
  </w:num>
  <w:num w:numId="8">
    <w:abstractNumId w:val="23"/>
  </w:num>
  <w:num w:numId="9">
    <w:abstractNumId w:val="23"/>
  </w:num>
  <w:num w:numId="10">
    <w:abstractNumId w:val="23"/>
  </w:num>
  <w:num w:numId="11">
    <w:abstractNumId w:val="1"/>
  </w:num>
  <w:num w:numId="12">
    <w:abstractNumId w:val="9"/>
  </w:num>
  <w:num w:numId="13">
    <w:abstractNumId w:val="9"/>
  </w:num>
  <w:num w:numId="14">
    <w:abstractNumId w:val="9"/>
  </w:num>
  <w:num w:numId="15">
    <w:abstractNumId w:val="9"/>
  </w:num>
  <w:num w:numId="16">
    <w:abstractNumId w:val="9"/>
  </w:num>
  <w:num w:numId="17">
    <w:abstractNumId w:val="1"/>
    <w:lvlOverride w:ilvl="0">
      <w:lvl w:ilvl="0">
        <w:start w:val="1"/>
        <w:numFmt w:val="chineseCountingThousand"/>
        <w:pStyle w:val="1"/>
        <w:suff w:val="space"/>
        <w:lvlText w:val="%1、"/>
        <w:lvlJc w:val="left"/>
        <w:pPr>
          <w:ind w:left="0" w:firstLine="0"/>
        </w:pPr>
        <w:rPr>
          <w:rFonts w:hint="eastAsia"/>
        </w:rPr>
      </w:lvl>
    </w:lvlOverride>
    <w:lvlOverride w:ilvl="1">
      <w:lvl w:ilvl="1">
        <w:start w:val="1"/>
        <w:numFmt w:val="decimal"/>
        <w:pStyle w:val="2"/>
        <w:isLgl/>
        <w:suff w:val="space"/>
        <w:lvlText w:val="%1.%2"/>
        <w:lvlJc w:val="left"/>
        <w:pPr>
          <w:ind w:left="0" w:firstLine="0"/>
        </w:pPr>
        <w:rPr>
          <w:rFonts w:hint="eastAsia"/>
        </w:rPr>
      </w:lvl>
    </w:lvlOverride>
    <w:lvlOverride w:ilvl="2">
      <w:lvl w:ilvl="2">
        <w:start w:val="1"/>
        <w:numFmt w:val="decimal"/>
        <w:pStyle w:val="3"/>
        <w:isLgl/>
        <w:suff w:val="space"/>
        <w:lvlText w:val="%1.%2.%3"/>
        <w:lvlJc w:val="left"/>
        <w:pPr>
          <w:ind w:left="0" w:firstLine="0"/>
        </w:pPr>
        <w:rPr>
          <w:rFonts w:hint="eastAsia"/>
        </w:rPr>
      </w:lvl>
    </w:lvlOverride>
    <w:lvlOverride w:ilvl="3">
      <w:lvl w:ilvl="3">
        <w:start w:val="1"/>
        <w:numFmt w:val="decimal"/>
        <w:pStyle w:val="4"/>
        <w:isLgl/>
        <w:suff w:val="space"/>
        <w:lvlText w:val="%1.%2.%3.%4"/>
        <w:lvlJc w:val="left"/>
        <w:pPr>
          <w:ind w:left="0" w:firstLine="0"/>
        </w:pPr>
        <w:rPr>
          <w:rFonts w:hint="eastAsia"/>
        </w:rPr>
      </w:lvl>
    </w:lvlOverride>
  </w:num>
  <w:num w:numId="18">
    <w:abstractNumId w:val="13"/>
  </w:num>
  <w:num w:numId="19">
    <w:abstractNumId w:val="13"/>
  </w:num>
  <w:num w:numId="20">
    <w:abstractNumId w:val="13"/>
  </w:num>
  <w:num w:numId="21">
    <w:abstractNumId w:val="18"/>
  </w:num>
  <w:num w:numId="22">
    <w:abstractNumId w:val="0"/>
  </w:num>
  <w:num w:numId="23">
    <w:abstractNumId w:val="6"/>
  </w:num>
  <w:num w:numId="24">
    <w:abstractNumId w:val="7"/>
  </w:num>
  <w:num w:numId="25">
    <w:abstractNumId w:val="14"/>
  </w:num>
  <w:num w:numId="26">
    <w:abstractNumId w:val="5"/>
  </w:num>
  <w:num w:numId="27">
    <w:abstractNumId w:val="17"/>
  </w:num>
  <w:num w:numId="28">
    <w:abstractNumId w:val="21"/>
  </w:num>
  <w:num w:numId="29">
    <w:abstractNumId w:val="19"/>
  </w:num>
  <w:num w:numId="30">
    <w:abstractNumId w:val="8"/>
  </w:num>
  <w:num w:numId="31">
    <w:abstractNumId w:val="3"/>
  </w:num>
  <w:num w:numId="32">
    <w:abstractNumId w:val="2"/>
  </w:num>
  <w:num w:numId="33">
    <w:abstractNumId w:val="20"/>
  </w:num>
  <w:num w:numId="34">
    <w:abstractNumId w:val="16"/>
  </w:num>
  <w:num w:numId="35">
    <w:abstractNumId w:val="12"/>
  </w:num>
  <w:num w:numId="36">
    <w:abstractNumId w:val="10"/>
  </w:num>
  <w:num w:numId="37">
    <w:abstractNumId w:val="22"/>
  </w:num>
  <w:num w:numId="38">
    <w:abstractNumId w:val="4"/>
  </w:num>
  <w:num w:numId="39">
    <w:abstractNumId w:val="15"/>
  </w:num>
  <w:num w:numId="40">
    <w:abstractNumId w:val="1"/>
    <w:lvlOverride w:ilvl="0">
      <w:lvl w:ilvl="0">
        <w:start w:val="1"/>
        <w:numFmt w:val="chineseCountingThousand"/>
        <w:pStyle w:val="1"/>
        <w:suff w:val="space"/>
        <w:lvlText w:val="%1、"/>
        <w:lvlJc w:val="left"/>
        <w:pPr>
          <w:ind w:left="0" w:firstLine="0"/>
        </w:pPr>
        <w:rPr>
          <w:rFonts w:hint="eastAsia"/>
        </w:rPr>
      </w:lvl>
    </w:lvlOverride>
    <w:lvlOverride w:ilvl="1">
      <w:lvl w:ilvl="1">
        <w:start w:val="1"/>
        <w:numFmt w:val="decimal"/>
        <w:pStyle w:val="2"/>
        <w:isLgl/>
        <w:suff w:val="space"/>
        <w:lvlText w:val="%1.%2"/>
        <w:lvlJc w:val="left"/>
        <w:pPr>
          <w:ind w:left="0" w:firstLine="0"/>
        </w:pPr>
        <w:rPr>
          <w:rFonts w:ascii="Times New Roman" w:hAnsi="Times New Roman" w:cs="Times New Roman" w:hint="default"/>
        </w:rPr>
      </w:lvl>
    </w:lvlOverride>
    <w:lvlOverride w:ilvl="2">
      <w:lvl w:ilvl="2">
        <w:start w:val="1"/>
        <w:numFmt w:val="decimal"/>
        <w:pStyle w:val="3"/>
        <w:isLgl/>
        <w:suff w:val="space"/>
        <w:lvlText w:val="%1.%2.%3"/>
        <w:lvlJc w:val="left"/>
        <w:pPr>
          <w:ind w:left="0" w:firstLine="0"/>
        </w:pPr>
        <w:rPr>
          <w:rFonts w:hint="eastAsia"/>
        </w:rPr>
      </w:lvl>
    </w:lvlOverride>
    <w:lvlOverride w:ilvl="3">
      <w:lvl w:ilvl="3">
        <w:start w:val="1"/>
        <w:numFmt w:val="decimal"/>
        <w:pStyle w:val="4"/>
        <w:isLgl/>
        <w:suff w:val="space"/>
        <w:lvlText w:val="%1.%2.%3.%4"/>
        <w:lvlJc w:val="left"/>
        <w:pPr>
          <w:ind w:left="0" w:firstLine="0"/>
        </w:pPr>
        <w:rPr>
          <w:rFonts w:hint="eastAsia"/>
        </w:rPr>
      </w:lvl>
    </w:lvlOverride>
  </w:num>
  <w:num w:numId="41">
    <w:abstractNumId w:val="1"/>
    <w:lvlOverride w:ilvl="0">
      <w:lvl w:ilvl="0">
        <w:start w:val="1"/>
        <w:numFmt w:val="chineseCountingThousand"/>
        <w:pStyle w:val="1"/>
        <w:suff w:val="space"/>
        <w:lvlText w:val="%1、"/>
        <w:lvlJc w:val="left"/>
        <w:pPr>
          <w:ind w:left="0" w:firstLine="0"/>
        </w:pPr>
        <w:rPr>
          <w:rFonts w:hint="eastAsia"/>
        </w:rPr>
      </w:lvl>
    </w:lvlOverride>
    <w:lvlOverride w:ilvl="1">
      <w:lvl w:ilvl="1">
        <w:start w:val="1"/>
        <w:numFmt w:val="decimal"/>
        <w:pStyle w:val="2"/>
        <w:isLgl/>
        <w:suff w:val="space"/>
        <w:lvlText w:val="%1.%2"/>
        <w:lvlJc w:val="left"/>
        <w:pPr>
          <w:ind w:left="0" w:firstLine="0"/>
        </w:pPr>
        <w:rPr>
          <w:rFonts w:hint="eastAsia"/>
        </w:rPr>
      </w:lvl>
    </w:lvlOverride>
    <w:lvlOverride w:ilvl="2">
      <w:lvl w:ilvl="2">
        <w:start w:val="1"/>
        <w:numFmt w:val="decimal"/>
        <w:pStyle w:val="3"/>
        <w:isLgl/>
        <w:suff w:val="space"/>
        <w:lvlText w:val="%1.%2.%3"/>
        <w:lvlJc w:val="left"/>
        <w:pPr>
          <w:ind w:left="0" w:firstLine="0"/>
        </w:pPr>
        <w:rPr>
          <w:rFonts w:hint="eastAsia"/>
        </w:rPr>
      </w:lvl>
    </w:lvlOverride>
    <w:lvlOverride w:ilvl="3">
      <w:lvl w:ilvl="3">
        <w:start w:val="1"/>
        <w:numFmt w:val="decimal"/>
        <w:pStyle w:val="4"/>
        <w:isLgl/>
        <w:suff w:val="space"/>
        <w:lvlText w:val="%1.%2.%3.%4"/>
        <w:lvlJc w:val="left"/>
        <w:pPr>
          <w:ind w:left="0" w:firstLine="0"/>
        </w:pPr>
        <w:rPr>
          <w:rFonts w:hint="eastAsia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ttachedTemplate r:id="rId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6D6D"/>
    <w:rsid w:val="00000E74"/>
    <w:rsid w:val="000010F8"/>
    <w:rsid w:val="00010466"/>
    <w:rsid w:val="0001087D"/>
    <w:rsid w:val="000111B9"/>
    <w:rsid w:val="00012B9F"/>
    <w:rsid w:val="00014F08"/>
    <w:rsid w:val="00015234"/>
    <w:rsid w:val="00020BCD"/>
    <w:rsid w:val="00020CA6"/>
    <w:rsid w:val="00023DC9"/>
    <w:rsid w:val="00024A52"/>
    <w:rsid w:val="00027B16"/>
    <w:rsid w:val="000319E6"/>
    <w:rsid w:val="00031F9E"/>
    <w:rsid w:val="0003209D"/>
    <w:rsid w:val="000346BB"/>
    <w:rsid w:val="00036025"/>
    <w:rsid w:val="00036697"/>
    <w:rsid w:val="00036EA5"/>
    <w:rsid w:val="00037909"/>
    <w:rsid w:val="000419F3"/>
    <w:rsid w:val="00041B88"/>
    <w:rsid w:val="000425CF"/>
    <w:rsid w:val="000429FF"/>
    <w:rsid w:val="00055659"/>
    <w:rsid w:val="00064A08"/>
    <w:rsid w:val="000658F7"/>
    <w:rsid w:val="000679F4"/>
    <w:rsid w:val="00067A9A"/>
    <w:rsid w:val="00070BEC"/>
    <w:rsid w:val="000806FB"/>
    <w:rsid w:val="00081047"/>
    <w:rsid w:val="000812CA"/>
    <w:rsid w:val="00094ADE"/>
    <w:rsid w:val="00094EE4"/>
    <w:rsid w:val="000A16D0"/>
    <w:rsid w:val="000A2A8A"/>
    <w:rsid w:val="000A3F97"/>
    <w:rsid w:val="000A639A"/>
    <w:rsid w:val="000C4A66"/>
    <w:rsid w:val="000D60B6"/>
    <w:rsid w:val="000D70A1"/>
    <w:rsid w:val="000D76E0"/>
    <w:rsid w:val="000E19CC"/>
    <w:rsid w:val="000E4A68"/>
    <w:rsid w:val="000E66BF"/>
    <w:rsid w:val="000F4DDC"/>
    <w:rsid w:val="000F556C"/>
    <w:rsid w:val="00106E30"/>
    <w:rsid w:val="00110986"/>
    <w:rsid w:val="00116B98"/>
    <w:rsid w:val="00123E40"/>
    <w:rsid w:val="001264EB"/>
    <w:rsid w:val="00131505"/>
    <w:rsid w:val="0014741A"/>
    <w:rsid w:val="00147982"/>
    <w:rsid w:val="0015400A"/>
    <w:rsid w:val="00161446"/>
    <w:rsid w:val="00165719"/>
    <w:rsid w:val="001704BC"/>
    <w:rsid w:val="001712DA"/>
    <w:rsid w:val="001769F9"/>
    <w:rsid w:val="00181AA8"/>
    <w:rsid w:val="0018701B"/>
    <w:rsid w:val="0018745A"/>
    <w:rsid w:val="00195145"/>
    <w:rsid w:val="001966AA"/>
    <w:rsid w:val="001A1529"/>
    <w:rsid w:val="001A4658"/>
    <w:rsid w:val="001A79D4"/>
    <w:rsid w:val="001B2992"/>
    <w:rsid w:val="001B415F"/>
    <w:rsid w:val="001C23D9"/>
    <w:rsid w:val="001C6701"/>
    <w:rsid w:val="001C7E24"/>
    <w:rsid w:val="001D34ED"/>
    <w:rsid w:val="001E1FA9"/>
    <w:rsid w:val="001E25BE"/>
    <w:rsid w:val="001E5E89"/>
    <w:rsid w:val="001E6C18"/>
    <w:rsid w:val="001E6D6D"/>
    <w:rsid w:val="001E6FA9"/>
    <w:rsid w:val="001E7A18"/>
    <w:rsid w:val="001F3E51"/>
    <w:rsid w:val="001F487C"/>
    <w:rsid w:val="001F63FD"/>
    <w:rsid w:val="00201922"/>
    <w:rsid w:val="0021197E"/>
    <w:rsid w:val="00215180"/>
    <w:rsid w:val="002214D2"/>
    <w:rsid w:val="0022593F"/>
    <w:rsid w:val="00226D74"/>
    <w:rsid w:val="00241843"/>
    <w:rsid w:val="00241E69"/>
    <w:rsid w:val="00242964"/>
    <w:rsid w:val="00242AE4"/>
    <w:rsid w:val="0024761A"/>
    <w:rsid w:val="00250520"/>
    <w:rsid w:val="0025288A"/>
    <w:rsid w:val="0025530A"/>
    <w:rsid w:val="002555E3"/>
    <w:rsid w:val="002573E4"/>
    <w:rsid w:val="002603B6"/>
    <w:rsid w:val="00261F26"/>
    <w:rsid w:val="002656B6"/>
    <w:rsid w:val="0026704D"/>
    <w:rsid w:val="0027364E"/>
    <w:rsid w:val="00275418"/>
    <w:rsid w:val="00277506"/>
    <w:rsid w:val="0027791B"/>
    <w:rsid w:val="002802DA"/>
    <w:rsid w:val="00283969"/>
    <w:rsid w:val="00284453"/>
    <w:rsid w:val="00284D73"/>
    <w:rsid w:val="002859EB"/>
    <w:rsid w:val="00285BF6"/>
    <w:rsid w:val="00287539"/>
    <w:rsid w:val="0029069B"/>
    <w:rsid w:val="002908DE"/>
    <w:rsid w:val="0029274A"/>
    <w:rsid w:val="002951A6"/>
    <w:rsid w:val="00296AD8"/>
    <w:rsid w:val="002A2EFB"/>
    <w:rsid w:val="002A3632"/>
    <w:rsid w:val="002A55FB"/>
    <w:rsid w:val="002A5E1E"/>
    <w:rsid w:val="002B2B4A"/>
    <w:rsid w:val="002B2C42"/>
    <w:rsid w:val="002B4A75"/>
    <w:rsid w:val="002B4DA8"/>
    <w:rsid w:val="002B6001"/>
    <w:rsid w:val="002C1801"/>
    <w:rsid w:val="002C229D"/>
    <w:rsid w:val="002C5AC0"/>
    <w:rsid w:val="002C72BC"/>
    <w:rsid w:val="002E0DF8"/>
    <w:rsid w:val="002E6814"/>
    <w:rsid w:val="002E7616"/>
    <w:rsid w:val="002F147A"/>
    <w:rsid w:val="00302600"/>
    <w:rsid w:val="0030792E"/>
    <w:rsid w:val="00310EC2"/>
    <w:rsid w:val="00311215"/>
    <w:rsid w:val="00317F21"/>
    <w:rsid w:val="0032054B"/>
    <w:rsid w:val="0033285A"/>
    <w:rsid w:val="00332A06"/>
    <w:rsid w:val="00344414"/>
    <w:rsid w:val="003459F9"/>
    <w:rsid w:val="003542BB"/>
    <w:rsid w:val="003579F9"/>
    <w:rsid w:val="003677FF"/>
    <w:rsid w:val="003701A4"/>
    <w:rsid w:val="003724CD"/>
    <w:rsid w:val="00374A40"/>
    <w:rsid w:val="00375F27"/>
    <w:rsid w:val="003836B2"/>
    <w:rsid w:val="003844A5"/>
    <w:rsid w:val="003850D6"/>
    <w:rsid w:val="0039504C"/>
    <w:rsid w:val="00395656"/>
    <w:rsid w:val="00396BDD"/>
    <w:rsid w:val="003A1451"/>
    <w:rsid w:val="003A1C30"/>
    <w:rsid w:val="003B1279"/>
    <w:rsid w:val="003B4AB8"/>
    <w:rsid w:val="003B5C68"/>
    <w:rsid w:val="003B67BD"/>
    <w:rsid w:val="003B69DC"/>
    <w:rsid w:val="003B7285"/>
    <w:rsid w:val="003D0102"/>
    <w:rsid w:val="003D5BB8"/>
    <w:rsid w:val="003E107C"/>
    <w:rsid w:val="003E20FA"/>
    <w:rsid w:val="003E308B"/>
    <w:rsid w:val="003F070C"/>
    <w:rsid w:val="003F4449"/>
    <w:rsid w:val="003F6CBA"/>
    <w:rsid w:val="003F7A94"/>
    <w:rsid w:val="00413C68"/>
    <w:rsid w:val="00417E0F"/>
    <w:rsid w:val="0042514F"/>
    <w:rsid w:val="00432125"/>
    <w:rsid w:val="00433E84"/>
    <w:rsid w:val="00434550"/>
    <w:rsid w:val="004444E6"/>
    <w:rsid w:val="00447C4D"/>
    <w:rsid w:val="0045396B"/>
    <w:rsid w:val="00456692"/>
    <w:rsid w:val="00457A1B"/>
    <w:rsid w:val="004616BF"/>
    <w:rsid w:val="00463170"/>
    <w:rsid w:val="00471D16"/>
    <w:rsid w:val="00476D0D"/>
    <w:rsid w:val="00477B20"/>
    <w:rsid w:val="00481C78"/>
    <w:rsid w:val="00481DD3"/>
    <w:rsid w:val="00484E58"/>
    <w:rsid w:val="00486447"/>
    <w:rsid w:val="004919B6"/>
    <w:rsid w:val="004919EF"/>
    <w:rsid w:val="004A279A"/>
    <w:rsid w:val="004A2B5B"/>
    <w:rsid w:val="004B235E"/>
    <w:rsid w:val="004B5CE1"/>
    <w:rsid w:val="004B606D"/>
    <w:rsid w:val="004C2CFE"/>
    <w:rsid w:val="004C2F9C"/>
    <w:rsid w:val="004C30D7"/>
    <w:rsid w:val="004C621D"/>
    <w:rsid w:val="004D0BDA"/>
    <w:rsid w:val="004D2F4A"/>
    <w:rsid w:val="004D45B8"/>
    <w:rsid w:val="004D5153"/>
    <w:rsid w:val="004D5D8D"/>
    <w:rsid w:val="004D75D9"/>
    <w:rsid w:val="004D7B1D"/>
    <w:rsid w:val="004E1222"/>
    <w:rsid w:val="004E3D80"/>
    <w:rsid w:val="004E7CA9"/>
    <w:rsid w:val="004F36ED"/>
    <w:rsid w:val="004F3B56"/>
    <w:rsid w:val="004F7455"/>
    <w:rsid w:val="004F7EB2"/>
    <w:rsid w:val="00510BA2"/>
    <w:rsid w:val="00510C36"/>
    <w:rsid w:val="00516800"/>
    <w:rsid w:val="005348A6"/>
    <w:rsid w:val="005363A1"/>
    <w:rsid w:val="005401EF"/>
    <w:rsid w:val="00540C52"/>
    <w:rsid w:val="005438F7"/>
    <w:rsid w:val="00545665"/>
    <w:rsid w:val="00551465"/>
    <w:rsid w:val="00551B06"/>
    <w:rsid w:val="005550A7"/>
    <w:rsid w:val="0056279A"/>
    <w:rsid w:val="0056433F"/>
    <w:rsid w:val="005675C1"/>
    <w:rsid w:val="00567DD5"/>
    <w:rsid w:val="00574198"/>
    <w:rsid w:val="00585BB7"/>
    <w:rsid w:val="00591211"/>
    <w:rsid w:val="0059221C"/>
    <w:rsid w:val="005967BD"/>
    <w:rsid w:val="005975DD"/>
    <w:rsid w:val="005A2FC3"/>
    <w:rsid w:val="005A3D32"/>
    <w:rsid w:val="005A49CC"/>
    <w:rsid w:val="005A4C12"/>
    <w:rsid w:val="005A7EF3"/>
    <w:rsid w:val="005B0467"/>
    <w:rsid w:val="005B31D9"/>
    <w:rsid w:val="005B4CD0"/>
    <w:rsid w:val="005B5037"/>
    <w:rsid w:val="005C4C66"/>
    <w:rsid w:val="005C5DC7"/>
    <w:rsid w:val="005D2ED5"/>
    <w:rsid w:val="005D6F68"/>
    <w:rsid w:val="005E2E7F"/>
    <w:rsid w:val="005F0AF2"/>
    <w:rsid w:val="005F3958"/>
    <w:rsid w:val="005F3E72"/>
    <w:rsid w:val="005F4BD8"/>
    <w:rsid w:val="00602DDA"/>
    <w:rsid w:val="00605C14"/>
    <w:rsid w:val="006106A4"/>
    <w:rsid w:val="006110D4"/>
    <w:rsid w:val="0061211A"/>
    <w:rsid w:val="00622704"/>
    <w:rsid w:val="006230DB"/>
    <w:rsid w:val="006272DB"/>
    <w:rsid w:val="00631EA1"/>
    <w:rsid w:val="00632325"/>
    <w:rsid w:val="0063339F"/>
    <w:rsid w:val="006351B5"/>
    <w:rsid w:val="00636201"/>
    <w:rsid w:val="0064483A"/>
    <w:rsid w:val="00652947"/>
    <w:rsid w:val="006552A1"/>
    <w:rsid w:val="00656DEF"/>
    <w:rsid w:val="00662E73"/>
    <w:rsid w:val="00664EFD"/>
    <w:rsid w:val="00673C34"/>
    <w:rsid w:val="006760B7"/>
    <w:rsid w:val="00682F23"/>
    <w:rsid w:val="00685E98"/>
    <w:rsid w:val="006866EE"/>
    <w:rsid w:val="00690C9D"/>
    <w:rsid w:val="00691E5C"/>
    <w:rsid w:val="0069384A"/>
    <w:rsid w:val="006A12E1"/>
    <w:rsid w:val="006A6AC3"/>
    <w:rsid w:val="006B07AE"/>
    <w:rsid w:val="006B4CEE"/>
    <w:rsid w:val="006B5840"/>
    <w:rsid w:val="006D067C"/>
    <w:rsid w:val="006D0E12"/>
    <w:rsid w:val="006D513B"/>
    <w:rsid w:val="006D54CA"/>
    <w:rsid w:val="006E29D8"/>
    <w:rsid w:val="006E5772"/>
    <w:rsid w:val="006E5F4B"/>
    <w:rsid w:val="006F4EE7"/>
    <w:rsid w:val="00701DD7"/>
    <w:rsid w:val="00703E72"/>
    <w:rsid w:val="0071733C"/>
    <w:rsid w:val="00720EE1"/>
    <w:rsid w:val="00723CA4"/>
    <w:rsid w:val="00730B2D"/>
    <w:rsid w:val="00732598"/>
    <w:rsid w:val="007347DA"/>
    <w:rsid w:val="0074152A"/>
    <w:rsid w:val="00743FF6"/>
    <w:rsid w:val="0074513B"/>
    <w:rsid w:val="007477B3"/>
    <w:rsid w:val="0075355B"/>
    <w:rsid w:val="00753D7E"/>
    <w:rsid w:val="007558D7"/>
    <w:rsid w:val="00760C92"/>
    <w:rsid w:val="007654B2"/>
    <w:rsid w:val="0077048B"/>
    <w:rsid w:val="007726E3"/>
    <w:rsid w:val="00772A30"/>
    <w:rsid w:val="007741AE"/>
    <w:rsid w:val="00775472"/>
    <w:rsid w:val="00784323"/>
    <w:rsid w:val="00787B6B"/>
    <w:rsid w:val="007923CE"/>
    <w:rsid w:val="00792BED"/>
    <w:rsid w:val="0079590A"/>
    <w:rsid w:val="007A1A88"/>
    <w:rsid w:val="007D036F"/>
    <w:rsid w:val="007E2E24"/>
    <w:rsid w:val="007E30E3"/>
    <w:rsid w:val="007E67CA"/>
    <w:rsid w:val="007E67FA"/>
    <w:rsid w:val="007E7833"/>
    <w:rsid w:val="007F21B4"/>
    <w:rsid w:val="00806308"/>
    <w:rsid w:val="0080776A"/>
    <w:rsid w:val="00807F72"/>
    <w:rsid w:val="0081080F"/>
    <w:rsid w:val="00813228"/>
    <w:rsid w:val="00814881"/>
    <w:rsid w:val="0081529D"/>
    <w:rsid w:val="00816D24"/>
    <w:rsid w:val="008179A3"/>
    <w:rsid w:val="0082130D"/>
    <w:rsid w:val="00822601"/>
    <w:rsid w:val="00827531"/>
    <w:rsid w:val="008322C4"/>
    <w:rsid w:val="00834149"/>
    <w:rsid w:val="00840A7D"/>
    <w:rsid w:val="00843FC5"/>
    <w:rsid w:val="00845CCD"/>
    <w:rsid w:val="00850199"/>
    <w:rsid w:val="0085067C"/>
    <w:rsid w:val="00851EC0"/>
    <w:rsid w:val="008574D9"/>
    <w:rsid w:val="008577CF"/>
    <w:rsid w:val="00862A7A"/>
    <w:rsid w:val="00863000"/>
    <w:rsid w:val="00864CEB"/>
    <w:rsid w:val="00866393"/>
    <w:rsid w:val="00866DB8"/>
    <w:rsid w:val="00873C11"/>
    <w:rsid w:val="00882037"/>
    <w:rsid w:val="00882E0F"/>
    <w:rsid w:val="008832D3"/>
    <w:rsid w:val="008862B7"/>
    <w:rsid w:val="0088661D"/>
    <w:rsid w:val="008873B4"/>
    <w:rsid w:val="00892A52"/>
    <w:rsid w:val="00893575"/>
    <w:rsid w:val="008979C1"/>
    <w:rsid w:val="008A0232"/>
    <w:rsid w:val="008A275E"/>
    <w:rsid w:val="008A30FD"/>
    <w:rsid w:val="008A523E"/>
    <w:rsid w:val="008B2F60"/>
    <w:rsid w:val="008B7749"/>
    <w:rsid w:val="008C60E1"/>
    <w:rsid w:val="008C7A75"/>
    <w:rsid w:val="008D15E5"/>
    <w:rsid w:val="008D2169"/>
    <w:rsid w:val="008D465B"/>
    <w:rsid w:val="008D5510"/>
    <w:rsid w:val="008D5731"/>
    <w:rsid w:val="008E2437"/>
    <w:rsid w:val="008E2EF7"/>
    <w:rsid w:val="008F1034"/>
    <w:rsid w:val="008F34AF"/>
    <w:rsid w:val="008F4B2E"/>
    <w:rsid w:val="008F655B"/>
    <w:rsid w:val="0090181E"/>
    <w:rsid w:val="0090238B"/>
    <w:rsid w:val="00902FDA"/>
    <w:rsid w:val="009036C5"/>
    <w:rsid w:val="00904CD0"/>
    <w:rsid w:val="00905CD6"/>
    <w:rsid w:val="00912AB4"/>
    <w:rsid w:val="00917B06"/>
    <w:rsid w:val="00923C4E"/>
    <w:rsid w:val="009241A7"/>
    <w:rsid w:val="00924AA9"/>
    <w:rsid w:val="00924E5B"/>
    <w:rsid w:val="009259D2"/>
    <w:rsid w:val="009274B7"/>
    <w:rsid w:val="0093183C"/>
    <w:rsid w:val="00933817"/>
    <w:rsid w:val="0093509C"/>
    <w:rsid w:val="0094184A"/>
    <w:rsid w:val="0094651D"/>
    <w:rsid w:val="00950219"/>
    <w:rsid w:val="009576B7"/>
    <w:rsid w:val="0097199D"/>
    <w:rsid w:val="00971A50"/>
    <w:rsid w:val="009731AC"/>
    <w:rsid w:val="00980387"/>
    <w:rsid w:val="009812F0"/>
    <w:rsid w:val="00982643"/>
    <w:rsid w:val="00983ED4"/>
    <w:rsid w:val="00985965"/>
    <w:rsid w:val="00987CEB"/>
    <w:rsid w:val="00991CB3"/>
    <w:rsid w:val="0099580F"/>
    <w:rsid w:val="009978F4"/>
    <w:rsid w:val="00997C14"/>
    <w:rsid w:val="009A14D2"/>
    <w:rsid w:val="009A3E36"/>
    <w:rsid w:val="009A449E"/>
    <w:rsid w:val="009A645E"/>
    <w:rsid w:val="009A657B"/>
    <w:rsid w:val="009B1F55"/>
    <w:rsid w:val="009B2DE9"/>
    <w:rsid w:val="009B303D"/>
    <w:rsid w:val="009B7CC6"/>
    <w:rsid w:val="009C13F3"/>
    <w:rsid w:val="009D1BA1"/>
    <w:rsid w:val="009D242B"/>
    <w:rsid w:val="009D44DD"/>
    <w:rsid w:val="009D590B"/>
    <w:rsid w:val="009E0C8C"/>
    <w:rsid w:val="009E2965"/>
    <w:rsid w:val="009E333C"/>
    <w:rsid w:val="009F16F2"/>
    <w:rsid w:val="009F6F64"/>
    <w:rsid w:val="009F764A"/>
    <w:rsid w:val="00A036E7"/>
    <w:rsid w:val="00A03D7D"/>
    <w:rsid w:val="00A052CC"/>
    <w:rsid w:val="00A200EE"/>
    <w:rsid w:val="00A203CB"/>
    <w:rsid w:val="00A21C5B"/>
    <w:rsid w:val="00A24BE2"/>
    <w:rsid w:val="00A331F8"/>
    <w:rsid w:val="00A34F27"/>
    <w:rsid w:val="00A40CB2"/>
    <w:rsid w:val="00A44ED0"/>
    <w:rsid w:val="00A4666A"/>
    <w:rsid w:val="00A51F3E"/>
    <w:rsid w:val="00A573F2"/>
    <w:rsid w:val="00A63C91"/>
    <w:rsid w:val="00A65375"/>
    <w:rsid w:val="00A65659"/>
    <w:rsid w:val="00A72B86"/>
    <w:rsid w:val="00A749AB"/>
    <w:rsid w:val="00A74EFB"/>
    <w:rsid w:val="00A75598"/>
    <w:rsid w:val="00A81CCB"/>
    <w:rsid w:val="00A932B3"/>
    <w:rsid w:val="00A94AB2"/>
    <w:rsid w:val="00A95A21"/>
    <w:rsid w:val="00A95CAC"/>
    <w:rsid w:val="00A97684"/>
    <w:rsid w:val="00AA2A15"/>
    <w:rsid w:val="00AA3936"/>
    <w:rsid w:val="00AA3E05"/>
    <w:rsid w:val="00AA46DD"/>
    <w:rsid w:val="00AA5ED2"/>
    <w:rsid w:val="00AA62CE"/>
    <w:rsid w:val="00AB0D3A"/>
    <w:rsid w:val="00AB273C"/>
    <w:rsid w:val="00AB37DD"/>
    <w:rsid w:val="00AC0D74"/>
    <w:rsid w:val="00AC57D7"/>
    <w:rsid w:val="00AC5B12"/>
    <w:rsid w:val="00AD1928"/>
    <w:rsid w:val="00AD31D2"/>
    <w:rsid w:val="00AD5421"/>
    <w:rsid w:val="00AD54F4"/>
    <w:rsid w:val="00AE09ED"/>
    <w:rsid w:val="00AE1292"/>
    <w:rsid w:val="00AE2F46"/>
    <w:rsid w:val="00AE5E3A"/>
    <w:rsid w:val="00AE6B6B"/>
    <w:rsid w:val="00AE7FD2"/>
    <w:rsid w:val="00AF0ACF"/>
    <w:rsid w:val="00AF16FA"/>
    <w:rsid w:val="00AF52CE"/>
    <w:rsid w:val="00B06A7F"/>
    <w:rsid w:val="00B13258"/>
    <w:rsid w:val="00B15502"/>
    <w:rsid w:val="00B22B27"/>
    <w:rsid w:val="00B22E5C"/>
    <w:rsid w:val="00B23647"/>
    <w:rsid w:val="00B27B3E"/>
    <w:rsid w:val="00B30BE7"/>
    <w:rsid w:val="00B32060"/>
    <w:rsid w:val="00B33BD4"/>
    <w:rsid w:val="00B42CEA"/>
    <w:rsid w:val="00B50AF8"/>
    <w:rsid w:val="00B55B46"/>
    <w:rsid w:val="00B55E4E"/>
    <w:rsid w:val="00B56723"/>
    <w:rsid w:val="00B6792E"/>
    <w:rsid w:val="00B70D62"/>
    <w:rsid w:val="00B81C82"/>
    <w:rsid w:val="00B83B79"/>
    <w:rsid w:val="00B933F7"/>
    <w:rsid w:val="00B944EE"/>
    <w:rsid w:val="00BA07EE"/>
    <w:rsid w:val="00BA3FC2"/>
    <w:rsid w:val="00BA478D"/>
    <w:rsid w:val="00BB23EA"/>
    <w:rsid w:val="00BB2D4A"/>
    <w:rsid w:val="00BB631B"/>
    <w:rsid w:val="00BC2D88"/>
    <w:rsid w:val="00BD43E7"/>
    <w:rsid w:val="00BD4763"/>
    <w:rsid w:val="00BD68EA"/>
    <w:rsid w:val="00BE0EE7"/>
    <w:rsid w:val="00BF1214"/>
    <w:rsid w:val="00BF20E4"/>
    <w:rsid w:val="00BF6C6A"/>
    <w:rsid w:val="00C04413"/>
    <w:rsid w:val="00C10AF9"/>
    <w:rsid w:val="00C10CF3"/>
    <w:rsid w:val="00C12B35"/>
    <w:rsid w:val="00C13761"/>
    <w:rsid w:val="00C14C39"/>
    <w:rsid w:val="00C176D0"/>
    <w:rsid w:val="00C17CCC"/>
    <w:rsid w:val="00C22121"/>
    <w:rsid w:val="00C2403E"/>
    <w:rsid w:val="00C24215"/>
    <w:rsid w:val="00C27848"/>
    <w:rsid w:val="00C315E5"/>
    <w:rsid w:val="00C31F0C"/>
    <w:rsid w:val="00C34BDB"/>
    <w:rsid w:val="00C352C4"/>
    <w:rsid w:val="00C36E33"/>
    <w:rsid w:val="00C3770F"/>
    <w:rsid w:val="00C4013D"/>
    <w:rsid w:val="00C473AC"/>
    <w:rsid w:val="00C56907"/>
    <w:rsid w:val="00C650D8"/>
    <w:rsid w:val="00C677CC"/>
    <w:rsid w:val="00C76585"/>
    <w:rsid w:val="00C7731D"/>
    <w:rsid w:val="00C80524"/>
    <w:rsid w:val="00C80618"/>
    <w:rsid w:val="00C832F6"/>
    <w:rsid w:val="00C86428"/>
    <w:rsid w:val="00C86C53"/>
    <w:rsid w:val="00C94CC4"/>
    <w:rsid w:val="00C963F9"/>
    <w:rsid w:val="00C978BA"/>
    <w:rsid w:val="00C97EFC"/>
    <w:rsid w:val="00CA2B18"/>
    <w:rsid w:val="00CA519F"/>
    <w:rsid w:val="00CA7556"/>
    <w:rsid w:val="00CA78AC"/>
    <w:rsid w:val="00CB392F"/>
    <w:rsid w:val="00CC28E8"/>
    <w:rsid w:val="00CC5E8F"/>
    <w:rsid w:val="00CD14A2"/>
    <w:rsid w:val="00CD6B46"/>
    <w:rsid w:val="00CD7F2C"/>
    <w:rsid w:val="00CE4C5E"/>
    <w:rsid w:val="00CE558E"/>
    <w:rsid w:val="00CE5CB2"/>
    <w:rsid w:val="00CF0E31"/>
    <w:rsid w:val="00CF16F3"/>
    <w:rsid w:val="00CF1924"/>
    <w:rsid w:val="00CF20B8"/>
    <w:rsid w:val="00CF4812"/>
    <w:rsid w:val="00CF6EC2"/>
    <w:rsid w:val="00D022F5"/>
    <w:rsid w:val="00D04073"/>
    <w:rsid w:val="00D040AC"/>
    <w:rsid w:val="00D04B8F"/>
    <w:rsid w:val="00D05085"/>
    <w:rsid w:val="00D05FE0"/>
    <w:rsid w:val="00D107AF"/>
    <w:rsid w:val="00D14189"/>
    <w:rsid w:val="00D14A24"/>
    <w:rsid w:val="00D15CCA"/>
    <w:rsid w:val="00D24A28"/>
    <w:rsid w:val="00D24F6D"/>
    <w:rsid w:val="00D26024"/>
    <w:rsid w:val="00D26CF7"/>
    <w:rsid w:val="00D27984"/>
    <w:rsid w:val="00D3771B"/>
    <w:rsid w:val="00D41095"/>
    <w:rsid w:val="00D43509"/>
    <w:rsid w:val="00D43F95"/>
    <w:rsid w:val="00D45163"/>
    <w:rsid w:val="00D542A9"/>
    <w:rsid w:val="00D61CB6"/>
    <w:rsid w:val="00D63E63"/>
    <w:rsid w:val="00D63FC1"/>
    <w:rsid w:val="00D648D2"/>
    <w:rsid w:val="00D64F44"/>
    <w:rsid w:val="00D65F41"/>
    <w:rsid w:val="00D6710D"/>
    <w:rsid w:val="00D67231"/>
    <w:rsid w:val="00D75E00"/>
    <w:rsid w:val="00D77015"/>
    <w:rsid w:val="00D9687D"/>
    <w:rsid w:val="00DA1AFD"/>
    <w:rsid w:val="00DA20A2"/>
    <w:rsid w:val="00DA4305"/>
    <w:rsid w:val="00DB3D09"/>
    <w:rsid w:val="00DB3E25"/>
    <w:rsid w:val="00DB40E0"/>
    <w:rsid w:val="00DB710E"/>
    <w:rsid w:val="00DC0BD0"/>
    <w:rsid w:val="00DC0E38"/>
    <w:rsid w:val="00DC2439"/>
    <w:rsid w:val="00DC3D86"/>
    <w:rsid w:val="00DD068D"/>
    <w:rsid w:val="00DD08BA"/>
    <w:rsid w:val="00DD17A9"/>
    <w:rsid w:val="00DD36DF"/>
    <w:rsid w:val="00DD3EAB"/>
    <w:rsid w:val="00DE1D48"/>
    <w:rsid w:val="00DE3EA1"/>
    <w:rsid w:val="00DE4754"/>
    <w:rsid w:val="00DE61C9"/>
    <w:rsid w:val="00DE6BCC"/>
    <w:rsid w:val="00DF03FD"/>
    <w:rsid w:val="00DF0F0A"/>
    <w:rsid w:val="00DF35DE"/>
    <w:rsid w:val="00DF3F1D"/>
    <w:rsid w:val="00E043DD"/>
    <w:rsid w:val="00E04FB0"/>
    <w:rsid w:val="00E05C33"/>
    <w:rsid w:val="00E116D9"/>
    <w:rsid w:val="00E12520"/>
    <w:rsid w:val="00E12935"/>
    <w:rsid w:val="00E21C9A"/>
    <w:rsid w:val="00E25E1F"/>
    <w:rsid w:val="00E30AA9"/>
    <w:rsid w:val="00E3538A"/>
    <w:rsid w:val="00E35CB3"/>
    <w:rsid w:val="00E36ACA"/>
    <w:rsid w:val="00E50A11"/>
    <w:rsid w:val="00E579F5"/>
    <w:rsid w:val="00E64D30"/>
    <w:rsid w:val="00E70AB9"/>
    <w:rsid w:val="00E72435"/>
    <w:rsid w:val="00E74DC2"/>
    <w:rsid w:val="00E75E99"/>
    <w:rsid w:val="00E77F27"/>
    <w:rsid w:val="00E81757"/>
    <w:rsid w:val="00E817F2"/>
    <w:rsid w:val="00E85FC7"/>
    <w:rsid w:val="00E92562"/>
    <w:rsid w:val="00E92B01"/>
    <w:rsid w:val="00E93B08"/>
    <w:rsid w:val="00E94836"/>
    <w:rsid w:val="00EA0C11"/>
    <w:rsid w:val="00EA77D7"/>
    <w:rsid w:val="00EB262C"/>
    <w:rsid w:val="00EB57A9"/>
    <w:rsid w:val="00EB595A"/>
    <w:rsid w:val="00EB6B2C"/>
    <w:rsid w:val="00EC2114"/>
    <w:rsid w:val="00EC42CB"/>
    <w:rsid w:val="00EC5716"/>
    <w:rsid w:val="00ED04E8"/>
    <w:rsid w:val="00ED4105"/>
    <w:rsid w:val="00ED4B1B"/>
    <w:rsid w:val="00ED7AC9"/>
    <w:rsid w:val="00EF03A0"/>
    <w:rsid w:val="00EF0C94"/>
    <w:rsid w:val="00EF1086"/>
    <w:rsid w:val="00EF31BA"/>
    <w:rsid w:val="00F00030"/>
    <w:rsid w:val="00F00C78"/>
    <w:rsid w:val="00F02896"/>
    <w:rsid w:val="00F035A4"/>
    <w:rsid w:val="00F04F92"/>
    <w:rsid w:val="00F202C3"/>
    <w:rsid w:val="00F21289"/>
    <w:rsid w:val="00F239EF"/>
    <w:rsid w:val="00F246A6"/>
    <w:rsid w:val="00F25B99"/>
    <w:rsid w:val="00F27414"/>
    <w:rsid w:val="00F3155F"/>
    <w:rsid w:val="00F31C5A"/>
    <w:rsid w:val="00F337D5"/>
    <w:rsid w:val="00F34547"/>
    <w:rsid w:val="00F359E8"/>
    <w:rsid w:val="00F3784A"/>
    <w:rsid w:val="00F40D82"/>
    <w:rsid w:val="00F41617"/>
    <w:rsid w:val="00F5188B"/>
    <w:rsid w:val="00F56A6A"/>
    <w:rsid w:val="00F6437C"/>
    <w:rsid w:val="00F665BD"/>
    <w:rsid w:val="00F72903"/>
    <w:rsid w:val="00F72FCA"/>
    <w:rsid w:val="00F75DA4"/>
    <w:rsid w:val="00F75F0E"/>
    <w:rsid w:val="00F76B0C"/>
    <w:rsid w:val="00F777B2"/>
    <w:rsid w:val="00F81441"/>
    <w:rsid w:val="00F82F5F"/>
    <w:rsid w:val="00F8615D"/>
    <w:rsid w:val="00F8641C"/>
    <w:rsid w:val="00F86A39"/>
    <w:rsid w:val="00F9135F"/>
    <w:rsid w:val="00F97CE8"/>
    <w:rsid w:val="00FA54A9"/>
    <w:rsid w:val="00FB040E"/>
    <w:rsid w:val="00FB18EC"/>
    <w:rsid w:val="00FB2BA9"/>
    <w:rsid w:val="00FC0336"/>
    <w:rsid w:val="00FC3225"/>
    <w:rsid w:val="00FC3353"/>
    <w:rsid w:val="00FC4F70"/>
    <w:rsid w:val="00FC5981"/>
    <w:rsid w:val="00FD0C0E"/>
    <w:rsid w:val="00FD3359"/>
    <w:rsid w:val="00FD3767"/>
    <w:rsid w:val="00FD6A17"/>
    <w:rsid w:val="00FE03B9"/>
    <w:rsid w:val="00FE1892"/>
    <w:rsid w:val="00FE1F6C"/>
    <w:rsid w:val="00FF5A5A"/>
    <w:rsid w:val="00FF6348"/>
    <w:rsid w:val="00FF70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735977B0"/>
  <w15:chartTrackingRefBased/>
  <w15:docId w15:val="{00109A1E-96F2-42DC-BC27-FD094CF0EA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pPr>
      <w:widowControl w:val="0"/>
      <w:jc w:val="both"/>
    </w:pPr>
  </w:style>
  <w:style w:type="paragraph" w:styleId="10">
    <w:name w:val="heading 1"/>
    <w:basedOn w:val="a1"/>
    <w:next w:val="a1"/>
    <w:link w:val="11"/>
    <w:uiPriority w:val="9"/>
    <w:qFormat/>
    <w:rsid w:val="00732598"/>
    <w:pPr>
      <w:keepNext/>
      <w:keepLines/>
      <w:spacing w:before="340" w:after="330" w:line="578" w:lineRule="auto"/>
      <w:outlineLvl w:val="0"/>
    </w:pPr>
    <w:rPr>
      <w:rFonts w:eastAsia="宋体"/>
      <w:b/>
      <w:bCs/>
      <w:kern w:val="44"/>
      <w:sz w:val="36"/>
      <w:szCs w:val="44"/>
    </w:rPr>
  </w:style>
  <w:style w:type="paragraph" w:styleId="20">
    <w:name w:val="heading 2"/>
    <w:basedOn w:val="a1"/>
    <w:next w:val="a1"/>
    <w:link w:val="21"/>
    <w:uiPriority w:val="9"/>
    <w:semiHidden/>
    <w:unhideWhenUsed/>
    <w:qFormat/>
    <w:rsid w:val="0073259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0">
    <w:name w:val="heading 3"/>
    <w:basedOn w:val="a1"/>
    <w:next w:val="a1"/>
    <w:link w:val="31"/>
    <w:uiPriority w:val="9"/>
    <w:semiHidden/>
    <w:unhideWhenUsed/>
    <w:qFormat/>
    <w:rsid w:val="0073259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0">
    <w:name w:val="heading 4"/>
    <w:basedOn w:val="a1"/>
    <w:next w:val="a1"/>
    <w:link w:val="41"/>
    <w:uiPriority w:val="9"/>
    <w:semiHidden/>
    <w:unhideWhenUsed/>
    <w:qFormat/>
    <w:rsid w:val="0073259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0">
    <w:name w:val="Title"/>
    <w:aliases w:val="一级标题"/>
    <w:basedOn w:val="10"/>
    <w:next w:val="a1"/>
    <w:link w:val="a5"/>
    <w:uiPriority w:val="10"/>
    <w:rsid w:val="001F3E51"/>
    <w:pPr>
      <w:numPr>
        <w:numId w:val="2"/>
      </w:numPr>
      <w:spacing w:before="360" w:after="120" w:line="480" w:lineRule="auto"/>
      <w:ind w:left="0" w:firstLine="0"/>
      <w:jc w:val="left"/>
    </w:pPr>
    <w:rPr>
      <w:rFonts w:asciiTheme="majorHAnsi" w:hAnsiTheme="majorHAnsi" w:cstheme="majorBidi"/>
      <w:bCs w:val="0"/>
      <w:szCs w:val="32"/>
    </w:rPr>
  </w:style>
  <w:style w:type="character" w:customStyle="1" w:styleId="a5">
    <w:name w:val="标题 字符"/>
    <w:aliases w:val="一级标题 字符"/>
    <w:basedOn w:val="a2"/>
    <w:link w:val="a0"/>
    <w:uiPriority w:val="10"/>
    <w:rsid w:val="001F3E51"/>
    <w:rPr>
      <w:rFonts w:asciiTheme="majorHAnsi" w:eastAsia="宋体" w:hAnsiTheme="majorHAnsi" w:cstheme="majorBidi"/>
      <w:b/>
      <w:kern w:val="44"/>
      <w:sz w:val="44"/>
      <w:szCs w:val="32"/>
    </w:rPr>
  </w:style>
  <w:style w:type="character" w:customStyle="1" w:styleId="11">
    <w:name w:val="标题 1 字符"/>
    <w:basedOn w:val="a2"/>
    <w:link w:val="10"/>
    <w:uiPriority w:val="9"/>
    <w:rsid w:val="001F3E51"/>
    <w:rPr>
      <w:rFonts w:eastAsia="宋体"/>
      <w:b/>
      <w:bCs/>
      <w:kern w:val="44"/>
      <w:sz w:val="36"/>
      <w:szCs w:val="44"/>
    </w:rPr>
  </w:style>
  <w:style w:type="paragraph" w:styleId="a6">
    <w:name w:val="Subtitle"/>
    <w:aliases w:val="二级标题"/>
    <w:basedOn w:val="20"/>
    <w:next w:val="a1"/>
    <w:link w:val="a7"/>
    <w:autoRedefine/>
    <w:uiPriority w:val="11"/>
    <w:qFormat/>
    <w:rsid w:val="001F3E51"/>
    <w:pPr>
      <w:spacing w:before="240" w:after="60" w:line="312" w:lineRule="auto"/>
      <w:jc w:val="left"/>
    </w:pPr>
    <w:rPr>
      <w:rFonts w:eastAsia="宋体"/>
      <w:b w:val="0"/>
      <w:bCs w:val="0"/>
      <w:kern w:val="28"/>
    </w:rPr>
  </w:style>
  <w:style w:type="character" w:customStyle="1" w:styleId="a7">
    <w:name w:val="副标题 字符"/>
    <w:aliases w:val="二级标题 字符"/>
    <w:basedOn w:val="a2"/>
    <w:link w:val="a6"/>
    <w:uiPriority w:val="11"/>
    <w:rsid w:val="001F3E51"/>
    <w:rPr>
      <w:rFonts w:asciiTheme="majorHAnsi" w:eastAsia="宋体" w:hAnsiTheme="majorHAnsi" w:cstheme="majorBidi"/>
      <w:kern w:val="28"/>
      <w:sz w:val="32"/>
      <w:szCs w:val="32"/>
    </w:rPr>
  </w:style>
  <w:style w:type="character" w:customStyle="1" w:styleId="21">
    <w:name w:val="标题 2 字符"/>
    <w:basedOn w:val="a2"/>
    <w:link w:val="20"/>
    <w:uiPriority w:val="9"/>
    <w:semiHidden/>
    <w:rsid w:val="001F3E51"/>
    <w:rPr>
      <w:rFonts w:asciiTheme="majorHAnsi" w:eastAsiaTheme="majorEastAsia" w:hAnsiTheme="majorHAnsi" w:cstheme="majorBidi"/>
      <w:b/>
      <w:bCs/>
      <w:sz w:val="32"/>
      <w:szCs w:val="32"/>
    </w:rPr>
  </w:style>
  <w:style w:type="numbering" w:customStyle="1" w:styleId="a">
    <w:name w:val="千明的样式"/>
    <w:uiPriority w:val="99"/>
    <w:rsid w:val="004A2B5B"/>
    <w:pPr>
      <w:numPr>
        <w:numId w:val="4"/>
      </w:numPr>
    </w:pPr>
  </w:style>
  <w:style w:type="paragraph" w:customStyle="1" w:styleId="1">
    <w:name w:val="标题1"/>
    <w:basedOn w:val="10"/>
    <w:next w:val="a1"/>
    <w:link w:val="12"/>
    <w:qFormat/>
    <w:rsid w:val="004A2B5B"/>
    <w:pPr>
      <w:numPr>
        <w:numId w:val="17"/>
      </w:numPr>
    </w:pPr>
  </w:style>
  <w:style w:type="character" w:customStyle="1" w:styleId="12">
    <w:name w:val="标题1 字符"/>
    <w:basedOn w:val="11"/>
    <w:link w:val="1"/>
    <w:rsid w:val="00732598"/>
    <w:rPr>
      <w:rFonts w:eastAsia="宋体"/>
      <w:b/>
      <w:bCs/>
      <w:kern w:val="44"/>
      <w:sz w:val="36"/>
      <w:szCs w:val="44"/>
    </w:rPr>
  </w:style>
  <w:style w:type="paragraph" w:customStyle="1" w:styleId="2">
    <w:name w:val="标题2"/>
    <w:basedOn w:val="20"/>
    <w:next w:val="a1"/>
    <w:link w:val="22"/>
    <w:qFormat/>
    <w:rsid w:val="004A2B5B"/>
    <w:pPr>
      <w:numPr>
        <w:ilvl w:val="1"/>
        <w:numId w:val="17"/>
      </w:numPr>
    </w:pPr>
  </w:style>
  <w:style w:type="character" w:customStyle="1" w:styleId="22">
    <w:name w:val="标题2 字符"/>
    <w:basedOn w:val="21"/>
    <w:link w:val="2"/>
    <w:rsid w:val="00732598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3">
    <w:name w:val="标题3"/>
    <w:basedOn w:val="30"/>
    <w:next w:val="a1"/>
    <w:link w:val="32"/>
    <w:qFormat/>
    <w:rsid w:val="000346BB"/>
    <w:pPr>
      <w:numPr>
        <w:ilvl w:val="2"/>
        <w:numId w:val="17"/>
      </w:numPr>
    </w:pPr>
    <w:rPr>
      <w:sz w:val="30"/>
    </w:rPr>
  </w:style>
  <w:style w:type="character" w:customStyle="1" w:styleId="32">
    <w:name w:val="标题3 字符"/>
    <w:basedOn w:val="31"/>
    <w:link w:val="3"/>
    <w:rsid w:val="000346BB"/>
    <w:rPr>
      <w:b/>
      <w:bCs/>
      <w:sz w:val="30"/>
      <w:szCs w:val="32"/>
    </w:rPr>
  </w:style>
  <w:style w:type="character" w:customStyle="1" w:styleId="31">
    <w:name w:val="标题 3 字符"/>
    <w:basedOn w:val="a2"/>
    <w:link w:val="30"/>
    <w:uiPriority w:val="9"/>
    <w:semiHidden/>
    <w:rsid w:val="00732598"/>
    <w:rPr>
      <w:b/>
      <w:bCs/>
      <w:sz w:val="32"/>
      <w:szCs w:val="32"/>
    </w:rPr>
  </w:style>
  <w:style w:type="paragraph" w:customStyle="1" w:styleId="4">
    <w:name w:val="标题4"/>
    <w:basedOn w:val="40"/>
    <w:link w:val="42"/>
    <w:qFormat/>
    <w:rsid w:val="004A2B5B"/>
    <w:pPr>
      <w:numPr>
        <w:ilvl w:val="3"/>
        <w:numId w:val="17"/>
      </w:numPr>
    </w:pPr>
  </w:style>
  <w:style w:type="character" w:customStyle="1" w:styleId="42">
    <w:name w:val="标题4 字符"/>
    <w:basedOn w:val="41"/>
    <w:link w:val="4"/>
    <w:rsid w:val="0073259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41">
    <w:name w:val="标题 4 字符"/>
    <w:basedOn w:val="a2"/>
    <w:link w:val="40"/>
    <w:uiPriority w:val="9"/>
    <w:semiHidden/>
    <w:rsid w:val="00732598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List Paragraph"/>
    <w:basedOn w:val="a1"/>
    <w:uiPriority w:val="34"/>
    <w:qFormat/>
    <w:rsid w:val="00116B98"/>
    <w:pPr>
      <w:ind w:firstLineChars="200" w:firstLine="420"/>
    </w:pPr>
  </w:style>
  <w:style w:type="paragraph" w:styleId="a9">
    <w:name w:val="header"/>
    <w:basedOn w:val="a1"/>
    <w:link w:val="aa"/>
    <w:uiPriority w:val="99"/>
    <w:unhideWhenUsed/>
    <w:rsid w:val="00F9135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2"/>
    <w:link w:val="a9"/>
    <w:uiPriority w:val="99"/>
    <w:rsid w:val="00F9135F"/>
    <w:rPr>
      <w:sz w:val="18"/>
      <w:szCs w:val="18"/>
    </w:rPr>
  </w:style>
  <w:style w:type="paragraph" w:styleId="ab">
    <w:name w:val="footer"/>
    <w:basedOn w:val="a1"/>
    <w:link w:val="ac"/>
    <w:uiPriority w:val="99"/>
    <w:unhideWhenUsed/>
    <w:rsid w:val="00F9135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2"/>
    <w:link w:val="ab"/>
    <w:uiPriority w:val="99"/>
    <w:rsid w:val="00F9135F"/>
    <w:rPr>
      <w:sz w:val="18"/>
      <w:szCs w:val="18"/>
    </w:rPr>
  </w:style>
  <w:style w:type="character" w:styleId="ad">
    <w:name w:val="Hyperlink"/>
    <w:basedOn w:val="a2"/>
    <w:uiPriority w:val="99"/>
    <w:unhideWhenUsed/>
    <w:rsid w:val="00545665"/>
    <w:rPr>
      <w:color w:val="0000FF"/>
      <w:u w:val="single"/>
    </w:rPr>
  </w:style>
  <w:style w:type="character" w:styleId="ae">
    <w:name w:val="FollowedHyperlink"/>
    <w:basedOn w:val="a2"/>
    <w:uiPriority w:val="99"/>
    <w:semiHidden/>
    <w:unhideWhenUsed/>
    <w:rsid w:val="004D0BDA"/>
    <w:rPr>
      <w:color w:val="954F72" w:themeColor="followedHyperlink"/>
      <w:u w:val="single"/>
    </w:rPr>
  </w:style>
  <w:style w:type="character" w:customStyle="1" w:styleId="UnresolvedMention">
    <w:name w:val="Unresolved Mention"/>
    <w:basedOn w:val="a2"/>
    <w:uiPriority w:val="99"/>
    <w:semiHidden/>
    <w:unhideWhenUsed/>
    <w:rsid w:val="0039504C"/>
    <w:rPr>
      <w:color w:val="605E5C"/>
      <w:shd w:val="clear" w:color="auto" w:fill="E1DFDD"/>
    </w:rPr>
  </w:style>
  <w:style w:type="paragraph" w:styleId="TOC">
    <w:name w:val="TOC Heading"/>
    <w:basedOn w:val="10"/>
    <w:next w:val="a1"/>
    <w:uiPriority w:val="39"/>
    <w:unhideWhenUsed/>
    <w:qFormat/>
    <w:rsid w:val="00C14C3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3">
    <w:name w:val="toc 1"/>
    <w:basedOn w:val="a1"/>
    <w:next w:val="a1"/>
    <w:autoRedefine/>
    <w:uiPriority w:val="39"/>
    <w:unhideWhenUsed/>
    <w:rsid w:val="00C14C39"/>
  </w:style>
  <w:style w:type="paragraph" w:styleId="23">
    <w:name w:val="toc 2"/>
    <w:basedOn w:val="a1"/>
    <w:next w:val="a1"/>
    <w:autoRedefine/>
    <w:uiPriority w:val="39"/>
    <w:unhideWhenUsed/>
    <w:rsid w:val="00C14C39"/>
    <w:pPr>
      <w:ind w:leftChars="200" w:left="420"/>
    </w:pPr>
  </w:style>
  <w:style w:type="paragraph" w:styleId="33">
    <w:name w:val="toc 3"/>
    <w:basedOn w:val="a1"/>
    <w:next w:val="a1"/>
    <w:autoRedefine/>
    <w:uiPriority w:val="39"/>
    <w:unhideWhenUsed/>
    <w:rsid w:val="00C14C39"/>
    <w:pPr>
      <w:ind w:leftChars="400" w:left="840"/>
    </w:pPr>
  </w:style>
  <w:style w:type="character" w:styleId="af">
    <w:name w:val="annotation reference"/>
    <w:basedOn w:val="a2"/>
    <w:uiPriority w:val="99"/>
    <w:semiHidden/>
    <w:unhideWhenUsed/>
    <w:rsid w:val="0025530A"/>
    <w:rPr>
      <w:sz w:val="21"/>
      <w:szCs w:val="21"/>
    </w:rPr>
  </w:style>
  <w:style w:type="paragraph" w:styleId="af0">
    <w:name w:val="annotation text"/>
    <w:basedOn w:val="a1"/>
    <w:link w:val="af1"/>
    <w:uiPriority w:val="99"/>
    <w:semiHidden/>
    <w:unhideWhenUsed/>
    <w:rsid w:val="0025530A"/>
    <w:pPr>
      <w:jc w:val="left"/>
    </w:pPr>
  </w:style>
  <w:style w:type="character" w:customStyle="1" w:styleId="af1">
    <w:name w:val="批注文字 字符"/>
    <w:basedOn w:val="a2"/>
    <w:link w:val="af0"/>
    <w:uiPriority w:val="99"/>
    <w:semiHidden/>
    <w:rsid w:val="0025530A"/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25530A"/>
    <w:rPr>
      <w:b/>
      <w:bCs/>
    </w:rPr>
  </w:style>
  <w:style w:type="character" w:customStyle="1" w:styleId="af3">
    <w:name w:val="批注主题 字符"/>
    <w:basedOn w:val="af1"/>
    <w:link w:val="af2"/>
    <w:uiPriority w:val="99"/>
    <w:semiHidden/>
    <w:rsid w:val="0025530A"/>
    <w:rPr>
      <w:b/>
      <w:bCs/>
    </w:rPr>
  </w:style>
  <w:style w:type="paragraph" w:styleId="af4">
    <w:name w:val="Balloon Text"/>
    <w:basedOn w:val="a1"/>
    <w:link w:val="af5"/>
    <w:uiPriority w:val="99"/>
    <w:semiHidden/>
    <w:unhideWhenUsed/>
    <w:rsid w:val="0025530A"/>
    <w:rPr>
      <w:sz w:val="18"/>
      <w:szCs w:val="18"/>
    </w:rPr>
  </w:style>
  <w:style w:type="character" w:customStyle="1" w:styleId="af5">
    <w:name w:val="批注框文本 字符"/>
    <w:basedOn w:val="a2"/>
    <w:link w:val="af4"/>
    <w:uiPriority w:val="99"/>
    <w:semiHidden/>
    <w:rsid w:val="0025530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229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4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virtualbox.org/wiki/Download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www.cnblogs.com/rocedu/p/6012545.html" TargetMode="External"/><Relationship Id="rId14" Type="http://schemas.openxmlformats.org/officeDocument/2006/relationships/hyperlink" Target="https://segmentfault.com/a/1190000014066388" TargetMode="External"/><Relationship Id="rId22" Type="http://schemas.openxmlformats.org/officeDocument/2006/relationships/image" Target="media/image12.png"/><Relationship Id="rId27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qmzhang\Documents\&#33258;&#23450;&#20041;%20Office%20&#27169;&#26495;\DC&#26222;&#36890;&#25991;&#20214;&#26631;&#20934;&#27169;&#26495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06D070-2136-432B-BB38-646F9693C7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DC普通文件标准模板.dotx</Template>
  <TotalTime>608</TotalTime>
  <Pages>12</Pages>
  <Words>1138</Words>
  <Characters>6493</Characters>
  <Application>Microsoft Office Word</Application>
  <DocSecurity>0</DocSecurity>
  <Lines>54</Lines>
  <Paragraphs>15</Paragraphs>
  <ScaleCrop>false</ScaleCrop>
  <Company/>
  <LinksUpToDate>false</LinksUpToDate>
  <CharactersWithSpaces>7616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qmzhang</dc:creator>
  <cp:keywords/>
  <dc:description/>
  <cp:lastModifiedBy>吴祥雨</cp:lastModifiedBy>
  <cp:revision>711</cp:revision>
  <dcterms:created xsi:type="dcterms:W3CDTF">2019-09-01T03:25:00Z</dcterms:created>
  <dcterms:modified xsi:type="dcterms:W3CDTF">2019-11-01T08:59:00Z</dcterms:modified>
</cp:coreProperties>
</file>